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43316" w14:textId="0BC9CD97" w:rsidR="00D077E9" w:rsidRDefault="0007059A" w:rsidP="00D70D02">
      <w:r>
        <w:rPr>
          <w:noProof/>
        </w:rPr>
        <w:drawing>
          <wp:anchor distT="0" distB="0" distL="114300" distR="114300" simplePos="0" relativeHeight="251658240" behindDoc="1" locked="0" layoutInCell="1" allowOverlap="1" wp14:anchorId="682AB823" wp14:editId="1A2D9A43">
            <wp:simplePos x="0" y="0"/>
            <wp:positionH relativeFrom="column">
              <wp:posOffset>-744220</wp:posOffset>
            </wp:positionH>
            <wp:positionV relativeFrom="page">
              <wp:posOffset>0</wp:posOffset>
            </wp:positionV>
            <wp:extent cx="7760249" cy="6667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068" cy="6669063"/>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A6CEF94" w14:textId="77777777" w:rsidTr="00D077E9">
        <w:trPr>
          <w:trHeight w:val="1894"/>
        </w:trPr>
        <w:tc>
          <w:tcPr>
            <w:tcW w:w="5580" w:type="dxa"/>
            <w:tcBorders>
              <w:top w:val="nil"/>
              <w:left w:val="nil"/>
              <w:bottom w:val="nil"/>
              <w:right w:val="nil"/>
            </w:tcBorders>
          </w:tcPr>
          <w:p w14:paraId="03E8C530" w14:textId="5B15325F" w:rsidR="00D077E9" w:rsidRDefault="00D077E9" w:rsidP="00D077E9">
            <w:r>
              <w:rPr>
                <w:noProof/>
              </w:rPr>
              <mc:AlternateContent>
                <mc:Choice Requires="wps">
                  <w:drawing>
                    <wp:inline distT="0" distB="0" distL="0" distR="0" wp14:anchorId="403C147E" wp14:editId="4689DC4E">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0F24065" w14:textId="77777777" w:rsidR="0007059A" w:rsidRPr="00D5150B" w:rsidRDefault="0007059A" w:rsidP="0007059A">
                                  <w:pPr>
                                    <w:pStyle w:val="Title"/>
                                    <w:rPr>
                                      <w:sz w:val="70"/>
                                      <w:szCs w:val="70"/>
                                    </w:rPr>
                                  </w:pPr>
                                  <w:r w:rsidRPr="00D5150B">
                                    <w:rPr>
                                      <w:sz w:val="70"/>
                                      <w:szCs w:val="70"/>
                                    </w:rPr>
                                    <w:t xml:space="preserve">Deep Learning </w:t>
                                  </w:r>
                                </w:p>
                                <w:p w14:paraId="189D62E5" w14:textId="77777777" w:rsidR="0007059A" w:rsidRPr="00D86945" w:rsidRDefault="0007059A" w:rsidP="0007059A">
                                  <w:pPr>
                                    <w:pStyle w:val="Title"/>
                                  </w:pPr>
                                  <w:r>
                                    <w:t>CA1</w:t>
                                  </w:r>
                                </w:p>
                                <w:p w14:paraId="0DCB7201" w14:textId="379F2F9C"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3C147E"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" filled="f" stroked="f" strokeweight=".5pt">
                      <v:textbox>
                        <w:txbxContent>
                          <w:p w14:paraId="70F24065" w14:textId="77777777" w:rsidR="0007059A" w:rsidRPr="00D5150B" w:rsidRDefault="0007059A" w:rsidP="0007059A">
                            <w:pPr>
                              <w:pStyle w:val="Title"/>
                              <w:rPr>
                                <w:sz w:val="70"/>
                                <w:szCs w:val="70"/>
                              </w:rPr>
                            </w:pPr>
                            <w:r w:rsidRPr="00D5150B">
                              <w:rPr>
                                <w:sz w:val="70"/>
                                <w:szCs w:val="70"/>
                              </w:rPr>
                              <w:t xml:space="preserve">Deep Learning </w:t>
                            </w:r>
                          </w:p>
                          <w:p w14:paraId="189D62E5" w14:textId="77777777" w:rsidR="0007059A" w:rsidRPr="00D86945" w:rsidRDefault="0007059A" w:rsidP="0007059A">
                            <w:pPr>
                              <w:pStyle w:val="Title"/>
                            </w:pPr>
                            <w:r>
                              <w:t>CA1</w:t>
                            </w:r>
                          </w:p>
                          <w:p w14:paraId="0DCB7201" w14:textId="379F2F9C" w:rsidR="00D077E9" w:rsidRPr="00D86945" w:rsidRDefault="00D077E9" w:rsidP="00D077E9">
                            <w:pPr>
                              <w:pStyle w:val="Title"/>
                              <w:spacing w:after="0"/>
                            </w:pPr>
                          </w:p>
                        </w:txbxContent>
                      </v:textbox>
                      <w10:anchorlock/>
                    </v:shape>
                  </w:pict>
                </mc:Fallback>
              </mc:AlternateContent>
            </w:r>
          </w:p>
          <w:p w14:paraId="13E16F06" w14:textId="77777777" w:rsidR="00D077E9" w:rsidRDefault="00D077E9" w:rsidP="00D077E9">
            <w:r>
              <w:rPr>
                <w:noProof/>
              </w:rPr>
              <mc:AlternateContent>
                <mc:Choice Requires="wps">
                  <w:drawing>
                    <wp:inline distT="0" distB="0" distL="0" distR="0" wp14:anchorId="6248B11A" wp14:editId="19BF132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5DC02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" strokecolor="#082a75 [3215]" strokeweight="3pt">
                      <w10:anchorlock/>
                    </v:line>
                  </w:pict>
                </mc:Fallback>
              </mc:AlternateContent>
            </w:r>
          </w:p>
        </w:tc>
      </w:tr>
      <w:tr w:rsidR="00D077E9" w14:paraId="56248684" w14:textId="77777777" w:rsidTr="00D077E9">
        <w:trPr>
          <w:trHeight w:val="7636"/>
        </w:trPr>
        <w:tc>
          <w:tcPr>
            <w:tcW w:w="5580" w:type="dxa"/>
            <w:tcBorders>
              <w:top w:val="nil"/>
              <w:left w:val="nil"/>
              <w:bottom w:val="nil"/>
              <w:right w:val="nil"/>
            </w:tcBorders>
          </w:tcPr>
          <w:p w14:paraId="502FD5A9" w14:textId="136D6289" w:rsidR="00D077E9" w:rsidRDefault="00D077E9" w:rsidP="00D077E9">
            <w:pPr>
              <w:rPr>
                <w:noProof/>
              </w:rPr>
            </w:pPr>
          </w:p>
        </w:tc>
      </w:tr>
      <w:tr w:rsidR="00D077E9" w14:paraId="5C86630E" w14:textId="77777777" w:rsidTr="00D077E9">
        <w:trPr>
          <w:trHeight w:val="2171"/>
        </w:trPr>
        <w:tc>
          <w:tcPr>
            <w:tcW w:w="5580" w:type="dxa"/>
            <w:tcBorders>
              <w:top w:val="nil"/>
              <w:left w:val="nil"/>
              <w:bottom w:val="nil"/>
              <w:right w:val="nil"/>
            </w:tcBorders>
          </w:tcPr>
          <w:sdt>
            <w:sdtPr>
              <w:id w:val="1080870105"/>
              <w:placeholder>
                <w:docPart w:val="0F171867BBEBD64B8D8E717FD4C84FBE"/>
              </w:placeholder>
              <w15:appearance w15:val="hidden"/>
            </w:sdtPr>
            <w:sdtEndPr/>
            <w:sdtContent>
              <w:p w14:paraId="524952CA" w14:textId="1EF78661"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07059A">
                  <w:rPr>
                    <w:rStyle w:val="SubtitleChar"/>
                    <w:b w:val="0"/>
                    <w:noProof/>
                  </w:rPr>
                  <w:t xml:space="preserve">March </w:t>
                </w:r>
                <w:r w:rsidR="0007059A">
                  <w:rPr>
                    <w:rStyle w:val="SubtitleChar"/>
                    <w:b w:val="0"/>
                    <w:noProof/>
                  </w:rPr>
                  <w:t>1</w:t>
                </w:r>
                <w:r w:rsidR="0007059A" w:rsidRPr="001F55EC">
                  <w:rPr>
                    <w:rStyle w:val="SubtitleChar"/>
                    <w:b w:val="0"/>
                    <w:bCs/>
                    <w:noProof/>
                  </w:rPr>
                  <w:t>8</w:t>
                </w:r>
                <w:r w:rsidRPr="00D86945">
                  <w:rPr>
                    <w:rStyle w:val="SubtitleChar"/>
                    <w:b w:val="0"/>
                  </w:rPr>
                  <w:fldChar w:fldCharType="end"/>
                </w:r>
              </w:p>
            </w:sdtContent>
          </w:sdt>
          <w:p w14:paraId="61F9EB3E"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24F924B" wp14:editId="51AC252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D7653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" strokecolor="#082a75 [3215]" strokeweight="3pt">
                      <w10:anchorlock/>
                    </v:line>
                  </w:pict>
                </mc:Fallback>
              </mc:AlternateContent>
            </w:r>
          </w:p>
          <w:p w14:paraId="4BC29DE3" w14:textId="77777777" w:rsidR="00D077E9" w:rsidRDefault="00D077E9" w:rsidP="00D077E9">
            <w:pPr>
              <w:rPr>
                <w:noProof/>
                <w:sz w:val="10"/>
                <w:szCs w:val="10"/>
              </w:rPr>
            </w:pPr>
          </w:p>
          <w:p w14:paraId="042FEAAE" w14:textId="77777777" w:rsidR="00D077E9" w:rsidRDefault="00D077E9" w:rsidP="00D077E9">
            <w:pPr>
              <w:rPr>
                <w:noProof/>
                <w:sz w:val="10"/>
                <w:szCs w:val="10"/>
              </w:rPr>
            </w:pPr>
          </w:p>
          <w:p w14:paraId="3D4AC730" w14:textId="128EE899" w:rsidR="00D077E9" w:rsidRDefault="00517991" w:rsidP="00D077E9">
            <w:sdt>
              <w:sdtPr>
                <w:id w:val="-1740469667"/>
                <w:placeholder>
                  <w:docPart w:val="A60B73E9A3813C4C9D88924D8E49A17D"/>
                </w:placeholder>
                <w15:appearance w15:val="hidden"/>
              </w:sdtPr>
              <w:sdtEndPr/>
              <w:sdtContent>
                <w:r w:rsidR="0007059A">
                  <w:t>DBS</w:t>
                </w:r>
              </w:sdtContent>
            </w:sdt>
          </w:p>
          <w:p w14:paraId="02329741" w14:textId="7BE487F1" w:rsidR="0007059A" w:rsidRDefault="0007059A" w:rsidP="0007059A">
            <w:r w:rsidRPr="00B231E5">
              <w:t>Authored by:</w:t>
            </w:r>
            <w:r>
              <w:t xml:space="preserve"> </w:t>
            </w:r>
            <w:sdt>
              <w:sdtPr>
                <w:alias w:val="Your Name"/>
                <w:tag w:val="Your Name"/>
                <w:id w:val="-180584491"/>
                <w:placeholder>
                  <w:docPart w:val="7A465D439ACB01418103E59EE0C054AB"/>
                </w:placeholder>
                <w:dataBinding w:prefixMappings="xmlns:ns0='http://schemas.microsoft.com/office/2006/coverPageProps' " w:xpath="/ns0:CoverPageProperties[1]/ns0:CompanyFax[1]" w:storeItemID="{55AF091B-3C7A-41E3-B477-F2FDAA23CFDA}"/>
                <w15:appearance w15:val="hidden"/>
                <w:text w:multiLine="1"/>
              </w:sdtPr>
              <w:sdtContent>
                <w:r w:rsidR="001F55EC">
                  <w:t>Robert Clark</w:t>
                </w:r>
              </w:sdtContent>
            </w:sdt>
          </w:p>
          <w:p w14:paraId="69E1547B" w14:textId="77777777" w:rsidR="0007059A" w:rsidRPr="00D5150B" w:rsidRDefault="0007059A" w:rsidP="0007059A">
            <w:pPr>
              <w:pStyle w:val="Author"/>
              <w:rPr>
                <w:b w:val="0"/>
                <w:bCs/>
                <w:sz w:val="24"/>
              </w:rPr>
            </w:pPr>
            <w:r w:rsidRPr="00D5150B">
              <w:rPr>
                <w:b w:val="0"/>
                <w:bCs/>
                <w:sz w:val="24"/>
              </w:rPr>
              <w:t>S</w:t>
            </w:r>
            <w:r>
              <w:rPr>
                <w:b w:val="0"/>
                <w:bCs/>
                <w:sz w:val="24"/>
              </w:rPr>
              <w:t>t</w:t>
            </w:r>
            <w:r w:rsidRPr="00D5150B">
              <w:rPr>
                <w:b w:val="0"/>
                <w:bCs/>
                <w:sz w:val="24"/>
              </w:rPr>
              <w:t>udent Number: 10596311</w:t>
            </w:r>
          </w:p>
          <w:p w14:paraId="0472D18D" w14:textId="77777777" w:rsidR="0007059A" w:rsidRPr="00D5150B" w:rsidRDefault="0007059A" w:rsidP="0007059A">
            <w:pPr>
              <w:pStyle w:val="Author"/>
              <w:rPr>
                <w:b w:val="0"/>
                <w:bCs/>
                <w:sz w:val="24"/>
              </w:rPr>
            </w:pPr>
            <w:r w:rsidRPr="00D5150B">
              <w:rPr>
                <w:b w:val="0"/>
                <w:bCs/>
                <w:sz w:val="24"/>
              </w:rPr>
              <w:t>Student Email: 10596311@mydbs.ie</w:t>
            </w:r>
          </w:p>
          <w:p w14:paraId="3985C940" w14:textId="77777777" w:rsidR="00D077E9" w:rsidRPr="00D86945" w:rsidRDefault="00D077E9" w:rsidP="00D077E9">
            <w:pPr>
              <w:rPr>
                <w:noProof/>
                <w:sz w:val="10"/>
                <w:szCs w:val="10"/>
              </w:rPr>
            </w:pPr>
          </w:p>
        </w:tc>
      </w:tr>
    </w:tbl>
    <w:p w14:paraId="2A9302E1" w14:textId="2145BF54" w:rsidR="00D077E9" w:rsidRDefault="00D077E9">
      <w:pPr>
        <w:spacing w:after="200"/>
      </w:pPr>
      <w:r w:rsidRPr="00D967AC">
        <w:rPr>
          <w:noProof/>
        </w:rPr>
        <w:drawing>
          <wp:anchor distT="0" distB="0" distL="114300" distR="114300" simplePos="0" relativeHeight="251661312" behindDoc="0" locked="0" layoutInCell="1" allowOverlap="1" wp14:anchorId="541953AE" wp14:editId="2F7709D3">
            <wp:simplePos x="0" y="0"/>
            <wp:positionH relativeFrom="column">
              <wp:posOffset>4975598</wp:posOffset>
            </wp:positionH>
            <wp:positionV relativeFrom="paragraph">
              <wp:posOffset>7146903</wp:posOffset>
            </wp:positionV>
            <wp:extent cx="1153314" cy="848570"/>
            <wp:effectExtent l="0" t="0" r="2540" b="254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158609" cy="85246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79DFBFA" wp14:editId="078A4A1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B13F6"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&#13;&#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A88DB52" wp14:editId="45594B2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8FA4C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" fillcolor="white [3212]" stroked="f" strokeweight="2pt">
                <w10:wrap anchory="page"/>
              </v:rect>
            </w:pict>
          </mc:Fallback>
        </mc:AlternateContent>
      </w:r>
      <w:r>
        <w:br w:type="page"/>
      </w:r>
    </w:p>
    <w:p w14:paraId="54DE6F5D" w14:textId="74632FBA" w:rsidR="004C0908" w:rsidRDefault="004C0908" w:rsidP="004C0908">
      <w:r>
        <w:rPr>
          <w:b w:val="0"/>
        </w:rPr>
        <w:lastRenderedPageBreak/>
        <w:t xml:space="preserve"> </w:t>
      </w:r>
    </w:p>
    <w:sdt>
      <w:sdtPr>
        <w:id w:val="986054675"/>
        <w:docPartObj>
          <w:docPartGallery w:val="Table of Contents"/>
          <w:docPartUnique/>
        </w:docPartObj>
      </w:sdtPr>
      <w:sdtEndPr>
        <w:rPr>
          <w:b w:val="0"/>
          <w:bCs/>
          <w:noProof/>
        </w:rPr>
      </w:sdtEndPr>
      <w:sdtContent>
        <w:p w14:paraId="2C5E2E49" w14:textId="20115B0B" w:rsidR="00D24688" w:rsidRDefault="00D24688" w:rsidP="004C0908">
          <w:r>
            <w:t>Table of Contents</w:t>
          </w:r>
        </w:p>
        <w:p w14:paraId="47B67013" w14:textId="3C44AE0E" w:rsidR="001F55EC" w:rsidRDefault="00D24688">
          <w:pPr>
            <w:pStyle w:val="TOC2"/>
            <w:tabs>
              <w:tab w:val="right" w:leader="dot" w:pos="9926"/>
            </w:tabs>
            <w:rPr>
              <w:rFonts w:cstheme="minorBidi"/>
              <w:b w:val="0"/>
              <w:bCs w:val="0"/>
              <w:noProof/>
              <w:color w:val="auto"/>
              <w:sz w:val="24"/>
              <w:szCs w:val="24"/>
              <w:lang w:val="en-IE" w:eastAsia="en-GB"/>
            </w:rPr>
          </w:pPr>
          <w:r>
            <w:rPr>
              <w:b w:val="0"/>
              <w:bCs w:val="0"/>
            </w:rPr>
            <w:fldChar w:fldCharType="begin"/>
          </w:r>
          <w:r>
            <w:instrText xml:space="preserve"> TOC \o "1-3" \h \z \u </w:instrText>
          </w:r>
          <w:r>
            <w:rPr>
              <w:b w:val="0"/>
              <w:bCs w:val="0"/>
            </w:rPr>
            <w:fldChar w:fldCharType="separate"/>
          </w:r>
          <w:hyperlink w:anchor="_Toc99092236" w:history="1">
            <w:r w:rsidR="001F55EC" w:rsidRPr="001854F0">
              <w:rPr>
                <w:rStyle w:val="Hyperlink"/>
                <w:noProof/>
              </w:rPr>
              <w:t>Text Classifier on  Reddit Political Dataset</w:t>
            </w:r>
            <w:r w:rsidR="001F55EC">
              <w:rPr>
                <w:noProof/>
                <w:webHidden/>
              </w:rPr>
              <w:tab/>
            </w:r>
            <w:r w:rsidR="001F55EC">
              <w:rPr>
                <w:noProof/>
                <w:webHidden/>
              </w:rPr>
              <w:fldChar w:fldCharType="begin"/>
            </w:r>
            <w:r w:rsidR="001F55EC">
              <w:rPr>
                <w:noProof/>
                <w:webHidden/>
              </w:rPr>
              <w:instrText xml:space="preserve"> PAGEREF _Toc99092236 \h </w:instrText>
            </w:r>
            <w:r w:rsidR="001F55EC">
              <w:rPr>
                <w:noProof/>
                <w:webHidden/>
              </w:rPr>
            </w:r>
            <w:r w:rsidR="001F55EC">
              <w:rPr>
                <w:noProof/>
                <w:webHidden/>
              </w:rPr>
              <w:fldChar w:fldCharType="separate"/>
            </w:r>
            <w:r w:rsidR="001F55EC">
              <w:rPr>
                <w:noProof/>
                <w:webHidden/>
              </w:rPr>
              <w:t>3</w:t>
            </w:r>
            <w:r w:rsidR="001F55EC">
              <w:rPr>
                <w:noProof/>
                <w:webHidden/>
              </w:rPr>
              <w:fldChar w:fldCharType="end"/>
            </w:r>
          </w:hyperlink>
        </w:p>
        <w:p w14:paraId="3CF65E2C" w14:textId="6C570642" w:rsidR="001F55EC" w:rsidRDefault="001F55EC">
          <w:pPr>
            <w:pStyle w:val="TOC2"/>
            <w:tabs>
              <w:tab w:val="right" w:leader="dot" w:pos="9926"/>
            </w:tabs>
            <w:rPr>
              <w:rFonts w:cstheme="minorBidi"/>
              <w:b w:val="0"/>
              <w:bCs w:val="0"/>
              <w:noProof/>
              <w:color w:val="auto"/>
              <w:sz w:val="24"/>
              <w:szCs w:val="24"/>
              <w:lang w:val="en-IE" w:eastAsia="en-GB"/>
            </w:rPr>
          </w:pPr>
          <w:hyperlink w:anchor="_Toc99092237" w:history="1">
            <w:r w:rsidRPr="001854F0">
              <w:rPr>
                <w:rStyle w:val="Hyperlink"/>
                <w:noProof/>
              </w:rPr>
              <w:t>Business Understanding</w:t>
            </w:r>
            <w:r>
              <w:rPr>
                <w:noProof/>
                <w:webHidden/>
              </w:rPr>
              <w:tab/>
            </w:r>
            <w:r>
              <w:rPr>
                <w:noProof/>
                <w:webHidden/>
              </w:rPr>
              <w:fldChar w:fldCharType="begin"/>
            </w:r>
            <w:r>
              <w:rPr>
                <w:noProof/>
                <w:webHidden/>
              </w:rPr>
              <w:instrText xml:space="preserve"> PAGEREF _Toc99092237 \h </w:instrText>
            </w:r>
            <w:r>
              <w:rPr>
                <w:noProof/>
                <w:webHidden/>
              </w:rPr>
            </w:r>
            <w:r>
              <w:rPr>
                <w:noProof/>
                <w:webHidden/>
              </w:rPr>
              <w:fldChar w:fldCharType="separate"/>
            </w:r>
            <w:r>
              <w:rPr>
                <w:noProof/>
                <w:webHidden/>
              </w:rPr>
              <w:t>3</w:t>
            </w:r>
            <w:r>
              <w:rPr>
                <w:noProof/>
                <w:webHidden/>
              </w:rPr>
              <w:fldChar w:fldCharType="end"/>
            </w:r>
          </w:hyperlink>
        </w:p>
        <w:p w14:paraId="52878C95" w14:textId="1B7641BE" w:rsidR="001F55EC" w:rsidRDefault="001F55EC">
          <w:pPr>
            <w:pStyle w:val="TOC2"/>
            <w:tabs>
              <w:tab w:val="right" w:leader="dot" w:pos="9926"/>
            </w:tabs>
            <w:rPr>
              <w:rFonts w:cstheme="minorBidi"/>
              <w:b w:val="0"/>
              <w:bCs w:val="0"/>
              <w:noProof/>
              <w:color w:val="auto"/>
              <w:sz w:val="24"/>
              <w:szCs w:val="24"/>
              <w:lang w:val="en-IE" w:eastAsia="en-GB"/>
            </w:rPr>
          </w:pPr>
          <w:hyperlink w:anchor="_Toc99092238" w:history="1">
            <w:r w:rsidRPr="001854F0">
              <w:rPr>
                <w:rStyle w:val="Hyperlink"/>
                <w:noProof/>
              </w:rPr>
              <w:t>Data Understanding</w:t>
            </w:r>
            <w:r>
              <w:rPr>
                <w:noProof/>
                <w:webHidden/>
              </w:rPr>
              <w:tab/>
            </w:r>
            <w:r>
              <w:rPr>
                <w:noProof/>
                <w:webHidden/>
              </w:rPr>
              <w:fldChar w:fldCharType="begin"/>
            </w:r>
            <w:r>
              <w:rPr>
                <w:noProof/>
                <w:webHidden/>
              </w:rPr>
              <w:instrText xml:space="preserve"> PAGEREF _Toc99092238 \h </w:instrText>
            </w:r>
            <w:r>
              <w:rPr>
                <w:noProof/>
                <w:webHidden/>
              </w:rPr>
            </w:r>
            <w:r>
              <w:rPr>
                <w:noProof/>
                <w:webHidden/>
              </w:rPr>
              <w:fldChar w:fldCharType="separate"/>
            </w:r>
            <w:r>
              <w:rPr>
                <w:noProof/>
                <w:webHidden/>
              </w:rPr>
              <w:t>4</w:t>
            </w:r>
            <w:r>
              <w:rPr>
                <w:noProof/>
                <w:webHidden/>
              </w:rPr>
              <w:fldChar w:fldCharType="end"/>
            </w:r>
          </w:hyperlink>
        </w:p>
        <w:p w14:paraId="35291EB9" w14:textId="6BED0BEB" w:rsidR="001F55EC" w:rsidRDefault="001F55EC">
          <w:pPr>
            <w:pStyle w:val="TOC2"/>
            <w:tabs>
              <w:tab w:val="right" w:leader="dot" w:pos="9926"/>
            </w:tabs>
            <w:rPr>
              <w:rFonts w:cstheme="minorBidi"/>
              <w:b w:val="0"/>
              <w:bCs w:val="0"/>
              <w:noProof/>
              <w:color w:val="auto"/>
              <w:sz w:val="24"/>
              <w:szCs w:val="24"/>
              <w:lang w:val="en-IE" w:eastAsia="en-GB"/>
            </w:rPr>
          </w:pPr>
          <w:hyperlink w:anchor="_Toc99092239" w:history="1">
            <w:r w:rsidRPr="001854F0">
              <w:rPr>
                <w:rStyle w:val="Hyperlink"/>
                <w:noProof/>
              </w:rPr>
              <w:t>Data Preparation</w:t>
            </w:r>
            <w:r>
              <w:rPr>
                <w:noProof/>
                <w:webHidden/>
              </w:rPr>
              <w:tab/>
            </w:r>
            <w:r>
              <w:rPr>
                <w:noProof/>
                <w:webHidden/>
              </w:rPr>
              <w:fldChar w:fldCharType="begin"/>
            </w:r>
            <w:r>
              <w:rPr>
                <w:noProof/>
                <w:webHidden/>
              </w:rPr>
              <w:instrText xml:space="preserve"> PAGEREF _Toc99092239 \h </w:instrText>
            </w:r>
            <w:r>
              <w:rPr>
                <w:noProof/>
                <w:webHidden/>
              </w:rPr>
            </w:r>
            <w:r>
              <w:rPr>
                <w:noProof/>
                <w:webHidden/>
              </w:rPr>
              <w:fldChar w:fldCharType="separate"/>
            </w:r>
            <w:r>
              <w:rPr>
                <w:noProof/>
                <w:webHidden/>
              </w:rPr>
              <w:t>5</w:t>
            </w:r>
            <w:r>
              <w:rPr>
                <w:noProof/>
                <w:webHidden/>
              </w:rPr>
              <w:fldChar w:fldCharType="end"/>
            </w:r>
          </w:hyperlink>
        </w:p>
        <w:p w14:paraId="058C7CF2" w14:textId="55BA75C4" w:rsidR="001F55EC" w:rsidRDefault="001F55EC">
          <w:pPr>
            <w:pStyle w:val="TOC2"/>
            <w:tabs>
              <w:tab w:val="right" w:leader="dot" w:pos="9926"/>
            </w:tabs>
            <w:rPr>
              <w:rFonts w:cstheme="minorBidi"/>
              <w:b w:val="0"/>
              <w:bCs w:val="0"/>
              <w:noProof/>
              <w:color w:val="auto"/>
              <w:sz w:val="24"/>
              <w:szCs w:val="24"/>
              <w:lang w:val="en-IE" w:eastAsia="en-GB"/>
            </w:rPr>
          </w:pPr>
          <w:hyperlink w:anchor="_Toc99092240" w:history="1">
            <w:r w:rsidRPr="001854F0">
              <w:rPr>
                <w:rStyle w:val="Hyperlink"/>
                <w:noProof/>
              </w:rPr>
              <w:t>Modelling</w:t>
            </w:r>
            <w:r>
              <w:rPr>
                <w:noProof/>
                <w:webHidden/>
              </w:rPr>
              <w:tab/>
            </w:r>
            <w:r>
              <w:rPr>
                <w:noProof/>
                <w:webHidden/>
              </w:rPr>
              <w:fldChar w:fldCharType="begin"/>
            </w:r>
            <w:r>
              <w:rPr>
                <w:noProof/>
                <w:webHidden/>
              </w:rPr>
              <w:instrText xml:space="preserve"> PAGEREF _Toc99092240 \h </w:instrText>
            </w:r>
            <w:r>
              <w:rPr>
                <w:noProof/>
                <w:webHidden/>
              </w:rPr>
            </w:r>
            <w:r>
              <w:rPr>
                <w:noProof/>
                <w:webHidden/>
              </w:rPr>
              <w:fldChar w:fldCharType="separate"/>
            </w:r>
            <w:r>
              <w:rPr>
                <w:noProof/>
                <w:webHidden/>
              </w:rPr>
              <w:t>6</w:t>
            </w:r>
            <w:r>
              <w:rPr>
                <w:noProof/>
                <w:webHidden/>
              </w:rPr>
              <w:fldChar w:fldCharType="end"/>
            </w:r>
          </w:hyperlink>
        </w:p>
        <w:p w14:paraId="79A20C4E" w14:textId="54185B10" w:rsidR="001F55EC" w:rsidRDefault="001F55EC">
          <w:pPr>
            <w:pStyle w:val="TOC3"/>
            <w:tabs>
              <w:tab w:val="right" w:leader="dot" w:pos="9926"/>
            </w:tabs>
            <w:rPr>
              <w:rFonts w:cstheme="minorBidi"/>
              <w:noProof/>
              <w:color w:val="auto"/>
              <w:sz w:val="24"/>
              <w:szCs w:val="24"/>
              <w:lang w:val="en-IE" w:eastAsia="en-GB"/>
            </w:rPr>
          </w:pPr>
          <w:hyperlink w:anchor="_Toc99092241" w:history="1">
            <w:r w:rsidRPr="001854F0">
              <w:rPr>
                <w:rStyle w:val="Hyperlink"/>
                <w:noProof/>
              </w:rPr>
              <w:t>ANN</w:t>
            </w:r>
            <w:r>
              <w:rPr>
                <w:noProof/>
                <w:webHidden/>
              </w:rPr>
              <w:tab/>
            </w:r>
            <w:r>
              <w:rPr>
                <w:noProof/>
                <w:webHidden/>
              </w:rPr>
              <w:fldChar w:fldCharType="begin"/>
            </w:r>
            <w:r>
              <w:rPr>
                <w:noProof/>
                <w:webHidden/>
              </w:rPr>
              <w:instrText xml:space="preserve"> PAGEREF _Toc99092241 \h </w:instrText>
            </w:r>
            <w:r>
              <w:rPr>
                <w:noProof/>
                <w:webHidden/>
              </w:rPr>
            </w:r>
            <w:r>
              <w:rPr>
                <w:noProof/>
                <w:webHidden/>
              </w:rPr>
              <w:fldChar w:fldCharType="separate"/>
            </w:r>
            <w:r>
              <w:rPr>
                <w:noProof/>
                <w:webHidden/>
              </w:rPr>
              <w:t>7</w:t>
            </w:r>
            <w:r>
              <w:rPr>
                <w:noProof/>
                <w:webHidden/>
              </w:rPr>
              <w:fldChar w:fldCharType="end"/>
            </w:r>
          </w:hyperlink>
        </w:p>
        <w:p w14:paraId="58BEF59C" w14:textId="73A961C5" w:rsidR="001F55EC" w:rsidRDefault="001F55EC">
          <w:pPr>
            <w:pStyle w:val="TOC3"/>
            <w:tabs>
              <w:tab w:val="right" w:leader="dot" w:pos="9926"/>
            </w:tabs>
            <w:rPr>
              <w:rFonts w:cstheme="minorBidi"/>
              <w:noProof/>
              <w:color w:val="auto"/>
              <w:sz w:val="24"/>
              <w:szCs w:val="24"/>
              <w:lang w:val="en-IE" w:eastAsia="en-GB"/>
            </w:rPr>
          </w:pPr>
          <w:hyperlink w:anchor="_Toc99092242" w:history="1">
            <w:r w:rsidRPr="001854F0">
              <w:rPr>
                <w:rStyle w:val="Hyperlink"/>
                <w:noProof/>
              </w:rPr>
              <w:t>Model Background:</w:t>
            </w:r>
            <w:r>
              <w:rPr>
                <w:noProof/>
                <w:webHidden/>
              </w:rPr>
              <w:tab/>
            </w:r>
            <w:r>
              <w:rPr>
                <w:noProof/>
                <w:webHidden/>
              </w:rPr>
              <w:fldChar w:fldCharType="begin"/>
            </w:r>
            <w:r>
              <w:rPr>
                <w:noProof/>
                <w:webHidden/>
              </w:rPr>
              <w:instrText xml:space="preserve"> PAGEREF _Toc99092242 \h </w:instrText>
            </w:r>
            <w:r>
              <w:rPr>
                <w:noProof/>
                <w:webHidden/>
              </w:rPr>
            </w:r>
            <w:r>
              <w:rPr>
                <w:noProof/>
                <w:webHidden/>
              </w:rPr>
              <w:fldChar w:fldCharType="separate"/>
            </w:r>
            <w:r>
              <w:rPr>
                <w:noProof/>
                <w:webHidden/>
              </w:rPr>
              <w:t>7</w:t>
            </w:r>
            <w:r>
              <w:rPr>
                <w:noProof/>
                <w:webHidden/>
              </w:rPr>
              <w:fldChar w:fldCharType="end"/>
            </w:r>
          </w:hyperlink>
        </w:p>
        <w:p w14:paraId="30E14374" w14:textId="7FD84248" w:rsidR="001F55EC" w:rsidRDefault="001F55EC">
          <w:pPr>
            <w:pStyle w:val="TOC3"/>
            <w:tabs>
              <w:tab w:val="right" w:leader="dot" w:pos="9926"/>
            </w:tabs>
            <w:rPr>
              <w:rFonts w:cstheme="minorBidi"/>
              <w:noProof/>
              <w:color w:val="auto"/>
              <w:sz w:val="24"/>
              <w:szCs w:val="24"/>
              <w:lang w:val="en-IE" w:eastAsia="en-GB"/>
            </w:rPr>
          </w:pPr>
          <w:hyperlink w:anchor="_Toc99092243" w:history="1">
            <w:r w:rsidRPr="001854F0">
              <w:rPr>
                <w:rStyle w:val="Hyperlink"/>
                <w:noProof/>
              </w:rPr>
              <w:t>Deep Learning Design:</w:t>
            </w:r>
            <w:r>
              <w:rPr>
                <w:noProof/>
                <w:webHidden/>
              </w:rPr>
              <w:tab/>
            </w:r>
            <w:r>
              <w:rPr>
                <w:noProof/>
                <w:webHidden/>
              </w:rPr>
              <w:fldChar w:fldCharType="begin"/>
            </w:r>
            <w:r>
              <w:rPr>
                <w:noProof/>
                <w:webHidden/>
              </w:rPr>
              <w:instrText xml:space="preserve"> PAGEREF _Toc99092243 \h </w:instrText>
            </w:r>
            <w:r>
              <w:rPr>
                <w:noProof/>
                <w:webHidden/>
              </w:rPr>
            </w:r>
            <w:r>
              <w:rPr>
                <w:noProof/>
                <w:webHidden/>
              </w:rPr>
              <w:fldChar w:fldCharType="separate"/>
            </w:r>
            <w:r>
              <w:rPr>
                <w:noProof/>
                <w:webHidden/>
              </w:rPr>
              <w:t>7</w:t>
            </w:r>
            <w:r>
              <w:rPr>
                <w:noProof/>
                <w:webHidden/>
              </w:rPr>
              <w:fldChar w:fldCharType="end"/>
            </w:r>
          </w:hyperlink>
        </w:p>
        <w:p w14:paraId="4CE5948D" w14:textId="6143C179" w:rsidR="001F55EC" w:rsidRDefault="001F55EC">
          <w:pPr>
            <w:pStyle w:val="TOC3"/>
            <w:tabs>
              <w:tab w:val="right" w:leader="dot" w:pos="9926"/>
            </w:tabs>
            <w:rPr>
              <w:rFonts w:cstheme="minorBidi"/>
              <w:noProof/>
              <w:color w:val="auto"/>
              <w:sz w:val="24"/>
              <w:szCs w:val="24"/>
              <w:lang w:val="en-IE" w:eastAsia="en-GB"/>
            </w:rPr>
          </w:pPr>
          <w:hyperlink w:anchor="_Toc99092244" w:history="1">
            <w:r w:rsidRPr="001854F0">
              <w:rPr>
                <w:rStyle w:val="Hyperlink"/>
                <w:noProof/>
              </w:rPr>
              <w:t>CNN</w:t>
            </w:r>
            <w:r>
              <w:rPr>
                <w:noProof/>
                <w:webHidden/>
              </w:rPr>
              <w:tab/>
            </w:r>
            <w:r>
              <w:rPr>
                <w:noProof/>
                <w:webHidden/>
              </w:rPr>
              <w:fldChar w:fldCharType="begin"/>
            </w:r>
            <w:r>
              <w:rPr>
                <w:noProof/>
                <w:webHidden/>
              </w:rPr>
              <w:instrText xml:space="preserve"> PAGEREF _Toc99092244 \h </w:instrText>
            </w:r>
            <w:r>
              <w:rPr>
                <w:noProof/>
                <w:webHidden/>
              </w:rPr>
            </w:r>
            <w:r>
              <w:rPr>
                <w:noProof/>
                <w:webHidden/>
              </w:rPr>
              <w:fldChar w:fldCharType="separate"/>
            </w:r>
            <w:r>
              <w:rPr>
                <w:noProof/>
                <w:webHidden/>
              </w:rPr>
              <w:t>8</w:t>
            </w:r>
            <w:r>
              <w:rPr>
                <w:noProof/>
                <w:webHidden/>
              </w:rPr>
              <w:fldChar w:fldCharType="end"/>
            </w:r>
          </w:hyperlink>
        </w:p>
        <w:p w14:paraId="1E80D624" w14:textId="2126CF0A" w:rsidR="001F55EC" w:rsidRDefault="001F55EC">
          <w:pPr>
            <w:pStyle w:val="TOC3"/>
            <w:tabs>
              <w:tab w:val="right" w:leader="dot" w:pos="9926"/>
            </w:tabs>
            <w:rPr>
              <w:rFonts w:cstheme="minorBidi"/>
              <w:noProof/>
              <w:color w:val="auto"/>
              <w:sz w:val="24"/>
              <w:szCs w:val="24"/>
              <w:lang w:val="en-IE" w:eastAsia="en-GB"/>
            </w:rPr>
          </w:pPr>
          <w:hyperlink w:anchor="_Toc99092245" w:history="1">
            <w:r w:rsidRPr="001854F0">
              <w:rPr>
                <w:rStyle w:val="Hyperlink"/>
                <w:noProof/>
              </w:rPr>
              <w:t>Model Background:</w:t>
            </w:r>
            <w:r>
              <w:rPr>
                <w:noProof/>
                <w:webHidden/>
              </w:rPr>
              <w:tab/>
            </w:r>
            <w:r>
              <w:rPr>
                <w:noProof/>
                <w:webHidden/>
              </w:rPr>
              <w:fldChar w:fldCharType="begin"/>
            </w:r>
            <w:r>
              <w:rPr>
                <w:noProof/>
                <w:webHidden/>
              </w:rPr>
              <w:instrText xml:space="preserve"> PAGEREF _Toc99092245 \h </w:instrText>
            </w:r>
            <w:r>
              <w:rPr>
                <w:noProof/>
                <w:webHidden/>
              </w:rPr>
            </w:r>
            <w:r>
              <w:rPr>
                <w:noProof/>
                <w:webHidden/>
              </w:rPr>
              <w:fldChar w:fldCharType="separate"/>
            </w:r>
            <w:r>
              <w:rPr>
                <w:noProof/>
                <w:webHidden/>
              </w:rPr>
              <w:t>8</w:t>
            </w:r>
            <w:r>
              <w:rPr>
                <w:noProof/>
                <w:webHidden/>
              </w:rPr>
              <w:fldChar w:fldCharType="end"/>
            </w:r>
          </w:hyperlink>
        </w:p>
        <w:p w14:paraId="4FA3F2A7" w14:textId="2E3996D0" w:rsidR="001F55EC" w:rsidRDefault="001F55EC">
          <w:pPr>
            <w:pStyle w:val="TOC3"/>
            <w:tabs>
              <w:tab w:val="right" w:leader="dot" w:pos="9926"/>
            </w:tabs>
            <w:rPr>
              <w:rFonts w:cstheme="minorBidi"/>
              <w:noProof/>
              <w:color w:val="auto"/>
              <w:sz w:val="24"/>
              <w:szCs w:val="24"/>
              <w:lang w:val="en-IE" w:eastAsia="en-GB"/>
            </w:rPr>
          </w:pPr>
          <w:hyperlink w:anchor="_Toc99092246" w:history="1">
            <w:r w:rsidRPr="001854F0">
              <w:rPr>
                <w:rStyle w:val="Hyperlink"/>
                <w:noProof/>
              </w:rPr>
              <w:t>RNN (LSTM)</w:t>
            </w:r>
            <w:r>
              <w:rPr>
                <w:noProof/>
                <w:webHidden/>
              </w:rPr>
              <w:tab/>
            </w:r>
            <w:r>
              <w:rPr>
                <w:noProof/>
                <w:webHidden/>
              </w:rPr>
              <w:fldChar w:fldCharType="begin"/>
            </w:r>
            <w:r>
              <w:rPr>
                <w:noProof/>
                <w:webHidden/>
              </w:rPr>
              <w:instrText xml:space="preserve"> PAGEREF _Toc99092246 \h </w:instrText>
            </w:r>
            <w:r>
              <w:rPr>
                <w:noProof/>
                <w:webHidden/>
              </w:rPr>
            </w:r>
            <w:r>
              <w:rPr>
                <w:noProof/>
                <w:webHidden/>
              </w:rPr>
              <w:fldChar w:fldCharType="separate"/>
            </w:r>
            <w:r>
              <w:rPr>
                <w:noProof/>
                <w:webHidden/>
              </w:rPr>
              <w:t>10</w:t>
            </w:r>
            <w:r>
              <w:rPr>
                <w:noProof/>
                <w:webHidden/>
              </w:rPr>
              <w:fldChar w:fldCharType="end"/>
            </w:r>
          </w:hyperlink>
        </w:p>
        <w:p w14:paraId="5FA0C6C2" w14:textId="1BCED129" w:rsidR="001F55EC" w:rsidRDefault="001F55EC">
          <w:pPr>
            <w:pStyle w:val="TOC3"/>
            <w:tabs>
              <w:tab w:val="right" w:leader="dot" w:pos="9926"/>
            </w:tabs>
            <w:rPr>
              <w:rFonts w:cstheme="minorBidi"/>
              <w:noProof/>
              <w:color w:val="auto"/>
              <w:sz w:val="24"/>
              <w:szCs w:val="24"/>
              <w:lang w:val="en-IE" w:eastAsia="en-GB"/>
            </w:rPr>
          </w:pPr>
          <w:hyperlink w:anchor="_Toc99092247" w:history="1">
            <w:r w:rsidRPr="001854F0">
              <w:rPr>
                <w:rStyle w:val="Hyperlink"/>
                <w:noProof/>
              </w:rPr>
              <w:t>Model Background:</w:t>
            </w:r>
            <w:r>
              <w:rPr>
                <w:noProof/>
                <w:webHidden/>
              </w:rPr>
              <w:tab/>
            </w:r>
            <w:r>
              <w:rPr>
                <w:noProof/>
                <w:webHidden/>
              </w:rPr>
              <w:fldChar w:fldCharType="begin"/>
            </w:r>
            <w:r>
              <w:rPr>
                <w:noProof/>
                <w:webHidden/>
              </w:rPr>
              <w:instrText xml:space="preserve"> PAGEREF _Toc99092247 \h </w:instrText>
            </w:r>
            <w:r>
              <w:rPr>
                <w:noProof/>
                <w:webHidden/>
              </w:rPr>
            </w:r>
            <w:r>
              <w:rPr>
                <w:noProof/>
                <w:webHidden/>
              </w:rPr>
              <w:fldChar w:fldCharType="separate"/>
            </w:r>
            <w:r>
              <w:rPr>
                <w:noProof/>
                <w:webHidden/>
              </w:rPr>
              <w:t>10</w:t>
            </w:r>
            <w:r>
              <w:rPr>
                <w:noProof/>
                <w:webHidden/>
              </w:rPr>
              <w:fldChar w:fldCharType="end"/>
            </w:r>
          </w:hyperlink>
        </w:p>
        <w:p w14:paraId="35F5F55E" w14:textId="61510FF5" w:rsidR="001F55EC" w:rsidRDefault="001F55EC">
          <w:pPr>
            <w:pStyle w:val="TOC3"/>
            <w:tabs>
              <w:tab w:val="right" w:leader="dot" w:pos="9926"/>
            </w:tabs>
            <w:rPr>
              <w:rFonts w:cstheme="minorBidi"/>
              <w:noProof/>
              <w:color w:val="auto"/>
              <w:sz w:val="24"/>
              <w:szCs w:val="24"/>
              <w:lang w:val="en-IE" w:eastAsia="en-GB"/>
            </w:rPr>
          </w:pPr>
          <w:hyperlink w:anchor="_Toc99092248" w:history="1">
            <w:r w:rsidRPr="001854F0">
              <w:rPr>
                <w:rStyle w:val="Hyperlink"/>
                <w:noProof/>
              </w:rPr>
              <w:t>Deep Learning Design:</w:t>
            </w:r>
            <w:r>
              <w:rPr>
                <w:noProof/>
                <w:webHidden/>
              </w:rPr>
              <w:tab/>
            </w:r>
            <w:r>
              <w:rPr>
                <w:noProof/>
                <w:webHidden/>
              </w:rPr>
              <w:fldChar w:fldCharType="begin"/>
            </w:r>
            <w:r>
              <w:rPr>
                <w:noProof/>
                <w:webHidden/>
              </w:rPr>
              <w:instrText xml:space="preserve"> PAGEREF _Toc99092248 \h </w:instrText>
            </w:r>
            <w:r>
              <w:rPr>
                <w:noProof/>
                <w:webHidden/>
              </w:rPr>
            </w:r>
            <w:r>
              <w:rPr>
                <w:noProof/>
                <w:webHidden/>
              </w:rPr>
              <w:fldChar w:fldCharType="separate"/>
            </w:r>
            <w:r>
              <w:rPr>
                <w:noProof/>
                <w:webHidden/>
              </w:rPr>
              <w:t>10</w:t>
            </w:r>
            <w:r>
              <w:rPr>
                <w:noProof/>
                <w:webHidden/>
              </w:rPr>
              <w:fldChar w:fldCharType="end"/>
            </w:r>
          </w:hyperlink>
        </w:p>
        <w:p w14:paraId="37D2D869" w14:textId="0DC919C9" w:rsidR="001F55EC" w:rsidRDefault="001F55EC">
          <w:pPr>
            <w:pStyle w:val="TOC2"/>
            <w:tabs>
              <w:tab w:val="right" w:leader="dot" w:pos="9926"/>
            </w:tabs>
            <w:rPr>
              <w:rFonts w:cstheme="minorBidi"/>
              <w:b w:val="0"/>
              <w:bCs w:val="0"/>
              <w:noProof/>
              <w:color w:val="auto"/>
              <w:sz w:val="24"/>
              <w:szCs w:val="24"/>
              <w:lang w:val="en-IE" w:eastAsia="en-GB"/>
            </w:rPr>
          </w:pPr>
          <w:hyperlink w:anchor="_Toc99092249" w:history="1">
            <w:r w:rsidRPr="001854F0">
              <w:rPr>
                <w:rStyle w:val="Hyperlink"/>
                <w:noProof/>
              </w:rPr>
              <w:t>Evaluation</w:t>
            </w:r>
            <w:r>
              <w:rPr>
                <w:noProof/>
                <w:webHidden/>
              </w:rPr>
              <w:tab/>
            </w:r>
            <w:r>
              <w:rPr>
                <w:noProof/>
                <w:webHidden/>
              </w:rPr>
              <w:fldChar w:fldCharType="begin"/>
            </w:r>
            <w:r>
              <w:rPr>
                <w:noProof/>
                <w:webHidden/>
              </w:rPr>
              <w:instrText xml:space="preserve"> PAGEREF _Toc99092249 \h </w:instrText>
            </w:r>
            <w:r>
              <w:rPr>
                <w:noProof/>
                <w:webHidden/>
              </w:rPr>
            </w:r>
            <w:r>
              <w:rPr>
                <w:noProof/>
                <w:webHidden/>
              </w:rPr>
              <w:fldChar w:fldCharType="separate"/>
            </w:r>
            <w:r>
              <w:rPr>
                <w:noProof/>
                <w:webHidden/>
              </w:rPr>
              <w:t>11</w:t>
            </w:r>
            <w:r>
              <w:rPr>
                <w:noProof/>
                <w:webHidden/>
              </w:rPr>
              <w:fldChar w:fldCharType="end"/>
            </w:r>
          </w:hyperlink>
        </w:p>
        <w:p w14:paraId="2EC51601" w14:textId="1FA98F2B" w:rsidR="001F55EC" w:rsidRDefault="001F55EC">
          <w:pPr>
            <w:pStyle w:val="TOC2"/>
            <w:tabs>
              <w:tab w:val="right" w:leader="dot" w:pos="9926"/>
            </w:tabs>
            <w:rPr>
              <w:rFonts w:cstheme="minorBidi"/>
              <w:b w:val="0"/>
              <w:bCs w:val="0"/>
              <w:noProof/>
              <w:color w:val="auto"/>
              <w:sz w:val="24"/>
              <w:szCs w:val="24"/>
              <w:lang w:val="en-IE" w:eastAsia="en-GB"/>
            </w:rPr>
          </w:pPr>
          <w:hyperlink w:anchor="_Toc99092250" w:history="1">
            <w:r w:rsidRPr="001854F0">
              <w:rPr>
                <w:rStyle w:val="Hyperlink"/>
                <w:noProof/>
              </w:rPr>
              <w:t>Deployment</w:t>
            </w:r>
            <w:r>
              <w:rPr>
                <w:noProof/>
                <w:webHidden/>
              </w:rPr>
              <w:tab/>
            </w:r>
            <w:r>
              <w:rPr>
                <w:noProof/>
                <w:webHidden/>
              </w:rPr>
              <w:fldChar w:fldCharType="begin"/>
            </w:r>
            <w:r>
              <w:rPr>
                <w:noProof/>
                <w:webHidden/>
              </w:rPr>
              <w:instrText xml:space="preserve"> PAGEREF _Toc99092250 \h </w:instrText>
            </w:r>
            <w:r>
              <w:rPr>
                <w:noProof/>
                <w:webHidden/>
              </w:rPr>
            </w:r>
            <w:r>
              <w:rPr>
                <w:noProof/>
                <w:webHidden/>
              </w:rPr>
              <w:fldChar w:fldCharType="separate"/>
            </w:r>
            <w:r>
              <w:rPr>
                <w:noProof/>
                <w:webHidden/>
              </w:rPr>
              <w:t>12</w:t>
            </w:r>
            <w:r>
              <w:rPr>
                <w:noProof/>
                <w:webHidden/>
              </w:rPr>
              <w:fldChar w:fldCharType="end"/>
            </w:r>
          </w:hyperlink>
        </w:p>
        <w:p w14:paraId="59E9E061" w14:textId="4B8EDEF8" w:rsidR="001F55EC" w:rsidRDefault="001F55EC">
          <w:pPr>
            <w:pStyle w:val="TOC1"/>
            <w:tabs>
              <w:tab w:val="right" w:leader="dot" w:pos="9926"/>
            </w:tabs>
            <w:rPr>
              <w:rFonts w:cstheme="minorBidi"/>
              <w:b w:val="0"/>
              <w:bCs w:val="0"/>
              <w:i w:val="0"/>
              <w:iCs w:val="0"/>
              <w:noProof/>
              <w:color w:val="auto"/>
              <w:lang w:val="en-IE" w:eastAsia="en-GB"/>
            </w:rPr>
          </w:pPr>
          <w:hyperlink w:anchor="_Toc99092251" w:history="1">
            <w:r w:rsidRPr="001854F0">
              <w:rPr>
                <w:rStyle w:val="Hyperlink"/>
                <w:noProof/>
              </w:rPr>
              <w:t>Bibliography</w:t>
            </w:r>
            <w:r>
              <w:rPr>
                <w:noProof/>
                <w:webHidden/>
              </w:rPr>
              <w:tab/>
            </w:r>
            <w:r>
              <w:rPr>
                <w:noProof/>
                <w:webHidden/>
              </w:rPr>
              <w:fldChar w:fldCharType="begin"/>
            </w:r>
            <w:r>
              <w:rPr>
                <w:noProof/>
                <w:webHidden/>
              </w:rPr>
              <w:instrText xml:space="preserve"> PAGEREF _Toc99092251 \h </w:instrText>
            </w:r>
            <w:r>
              <w:rPr>
                <w:noProof/>
                <w:webHidden/>
              </w:rPr>
            </w:r>
            <w:r>
              <w:rPr>
                <w:noProof/>
                <w:webHidden/>
              </w:rPr>
              <w:fldChar w:fldCharType="separate"/>
            </w:r>
            <w:r>
              <w:rPr>
                <w:noProof/>
                <w:webHidden/>
              </w:rPr>
              <w:t>13</w:t>
            </w:r>
            <w:r>
              <w:rPr>
                <w:noProof/>
                <w:webHidden/>
              </w:rPr>
              <w:fldChar w:fldCharType="end"/>
            </w:r>
          </w:hyperlink>
        </w:p>
        <w:p w14:paraId="34226D1A" w14:textId="7C51D608" w:rsidR="00D24688" w:rsidRDefault="00D24688">
          <w:r>
            <w:rPr>
              <w:b w:val="0"/>
              <w:bCs/>
              <w:noProof/>
            </w:rPr>
            <w:fldChar w:fldCharType="end"/>
          </w:r>
        </w:p>
      </w:sdtContent>
    </w:sdt>
    <w:p w14:paraId="421062D6" w14:textId="13D9B985" w:rsidR="0007059A" w:rsidRDefault="0007059A"/>
    <w:tbl>
      <w:tblPr>
        <w:tblpPr w:leftFromText="180" w:rightFromText="180" w:vertAnchor="text" w:horzAnchor="margin" w:tblpY="-1462"/>
        <w:tblW w:w="10796" w:type="dxa"/>
        <w:tblCellMar>
          <w:left w:w="0" w:type="dxa"/>
          <w:right w:w="0" w:type="dxa"/>
        </w:tblCellMar>
        <w:tblLook w:val="0000" w:firstRow="0" w:lastRow="0" w:firstColumn="0" w:lastColumn="0" w:noHBand="0" w:noVBand="0"/>
      </w:tblPr>
      <w:tblGrid>
        <w:gridCol w:w="10796"/>
      </w:tblGrid>
      <w:tr w:rsidR="0007059A" w14:paraId="7F12BED2" w14:textId="77777777" w:rsidTr="0007059A">
        <w:trPr>
          <w:trHeight w:val="3546"/>
        </w:trPr>
        <w:tc>
          <w:tcPr>
            <w:tcW w:w="10796" w:type="dxa"/>
          </w:tcPr>
          <w:p w14:paraId="140BBAEF" w14:textId="53E2E24C" w:rsidR="0007059A" w:rsidRDefault="0007059A" w:rsidP="004C3C82">
            <w:pPr>
              <w:pStyle w:val="Heading2"/>
            </w:pPr>
          </w:p>
          <w:p w14:paraId="210F13E8" w14:textId="77777777" w:rsidR="0007059A" w:rsidRPr="00836B38" w:rsidRDefault="0007059A" w:rsidP="004C3C82"/>
          <w:bookmarkStart w:id="0" w:name="_Toc99092236" w:displacedByCustomXml="next"/>
          <w:sdt>
            <w:sdtPr>
              <w:id w:val="1660650702"/>
              <w:placeholder>
                <w:docPart w:val="DCA1CD47E6AB374A82A95D6CE43AAA89"/>
              </w:placeholder>
              <w15:dataBinding w:prefixMappings="xmlns:ns0='http://schemas.microsoft.com/temp/samples' " w:xpath="/ns0:employees[1]/ns0:employee[1]/ns0:CompanyName[1]" w:storeItemID="{00000000-0000-0000-0000-000000000000}"/>
              <w15:appearance w15:val="hidden"/>
            </w:sdtPr>
            <w:sdtContent>
              <w:p w14:paraId="5A7B5DC8" w14:textId="5EC1363B" w:rsidR="0007059A" w:rsidRDefault="001F55EC" w:rsidP="004C3C82">
                <w:pPr>
                  <w:pStyle w:val="Heading2"/>
                </w:pPr>
                <w:r>
                  <w:t xml:space="preserve">Text Classifier </w:t>
                </w:r>
                <w:proofErr w:type="gramStart"/>
                <w:r>
                  <w:t xml:space="preserve">on </w:t>
                </w:r>
                <w:r w:rsidR="0007059A">
                  <w:t xml:space="preserve"> </w:t>
                </w:r>
                <w:r>
                  <w:t>Reddit</w:t>
                </w:r>
                <w:proofErr w:type="gramEnd"/>
                <w:r>
                  <w:t xml:space="preserve"> Political Dataset</w:t>
                </w:r>
              </w:p>
            </w:sdtContent>
          </w:sdt>
          <w:bookmarkEnd w:id="0" w:displacedByCustomXml="prev"/>
          <w:p w14:paraId="49C9ABD4" w14:textId="77777777" w:rsidR="0007059A" w:rsidRDefault="0007059A" w:rsidP="004C3C82"/>
          <w:p w14:paraId="58D1CC9D" w14:textId="77777777" w:rsidR="0007059A" w:rsidRPr="007637CE" w:rsidRDefault="0007059A" w:rsidP="004C3C82">
            <w:pPr>
              <w:pStyle w:val="Heading2"/>
            </w:pPr>
            <w:bookmarkStart w:id="1" w:name="_Toc99092237"/>
            <w:r w:rsidRPr="007637CE">
              <w:t>Business Understanding</w:t>
            </w:r>
            <w:bookmarkEnd w:id="1"/>
          </w:p>
          <w:p w14:paraId="03A392C2" w14:textId="77777777" w:rsidR="0007059A" w:rsidRDefault="0007059A" w:rsidP="004C3C82">
            <w:pPr>
              <w:rPr>
                <w:b w:val="0"/>
                <w:bCs/>
              </w:rPr>
            </w:pPr>
            <w:r w:rsidRPr="007637CE">
              <w:rPr>
                <w:b w:val="0"/>
                <w:bCs/>
              </w:rPr>
              <w:t xml:space="preserve">In the partisan landscape of the United States of America many individuals are voting not just during elections but voting with their wallets. </w:t>
            </w:r>
            <w:r>
              <w:rPr>
                <w:b w:val="0"/>
                <w:bCs/>
              </w:rPr>
              <w:t xml:space="preserve">This behavior is not limited to America as many American practices are then propagated around world through American media. </w:t>
            </w:r>
            <w:r w:rsidRPr="007637CE">
              <w:rPr>
                <w:b w:val="0"/>
                <w:bCs/>
              </w:rPr>
              <w:t xml:space="preserve">Businesses that take a political stance stand to both gain and lose customers and learning which way an individual’s politics lean can be greatly beneficial in understanding your marketplace and influence how you approach your </w:t>
            </w:r>
            <w:r>
              <w:rPr>
                <w:b w:val="0"/>
                <w:bCs/>
              </w:rPr>
              <w:t xml:space="preserve">advertising and corporate decision making. Using a model to determine political sentiment can be used to better understand your marketplace and trends that are occurring within it. </w:t>
            </w:r>
          </w:p>
          <w:p w14:paraId="3541C949" w14:textId="77777777" w:rsidR="0007059A" w:rsidRDefault="0007059A" w:rsidP="004C3C82">
            <w:pPr>
              <w:rPr>
                <w:b w:val="0"/>
                <w:bCs/>
              </w:rPr>
            </w:pPr>
          </w:p>
          <w:p w14:paraId="37D3C0D3" w14:textId="77777777" w:rsidR="0007059A" w:rsidRDefault="0007059A" w:rsidP="004C3C82">
            <w:pPr>
              <w:rPr>
                <w:b w:val="0"/>
                <w:bCs/>
              </w:rPr>
            </w:pPr>
            <w:r>
              <w:rPr>
                <w:b w:val="0"/>
                <w:bCs/>
              </w:rPr>
              <w:t xml:space="preserve">Added to this as was shown unethically by Cambridge Analytica, you can determine which individuals are likely to vote and in what direction they will vote, depending on the confidence and reach of your data you could predict an election, or at least better determine the most likely candidate. Different presidents will have very different impacts on the business landscape which can determining strategy and tactics for a four-year period in America. Having an indication of which candidate is more likely to win can be greatly enhance fiscal planning. </w:t>
            </w:r>
          </w:p>
          <w:p w14:paraId="5199272F" w14:textId="77777777" w:rsidR="0007059A" w:rsidRDefault="0007059A" w:rsidP="004C3C82">
            <w:pPr>
              <w:rPr>
                <w:b w:val="0"/>
                <w:bCs/>
              </w:rPr>
            </w:pPr>
          </w:p>
          <w:p w14:paraId="7B810951" w14:textId="77777777" w:rsidR="0007059A" w:rsidRDefault="0007059A" w:rsidP="004C3C82">
            <w:pPr>
              <w:rPr>
                <w:b w:val="0"/>
                <w:bCs/>
              </w:rPr>
            </w:pPr>
            <w:r>
              <w:rPr>
                <w:b w:val="0"/>
                <w:bCs/>
              </w:rPr>
              <w:t xml:space="preserve">Thus, creating a deep learning model that can accurately predict an individual’s political stance from the title of reddit post, and then further training the model on other short form datasets like Facebook or twitter posts, then applying those insights can assist and inform decision making at the highest levels of a corporate structure. </w:t>
            </w:r>
          </w:p>
          <w:p w14:paraId="204F6110" w14:textId="77777777" w:rsidR="0007059A" w:rsidRDefault="0007059A" w:rsidP="004C3C82">
            <w:pPr>
              <w:rPr>
                <w:b w:val="0"/>
                <w:bCs/>
              </w:rPr>
            </w:pPr>
          </w:p>
          <w:p w14:paraId="204B6760" w14:textId="77777777" w:rsidR="0007059A" w:rsidRDefault="0007059A" w:rsidP="004C3C82">
            <w:pPr>
              <w:rPr>
                <w:b w:val="0"/>
                <w:bCs/>
              </w:rPr>
            </w:pPr>
          </w:p>
          <w:p w14:paraId="07C98912" w14:textId="77777777" w:rsidR="0007059A" w:rsidRDefault="0007059A" w:rsidP="004C3C82">
            <w:pPr>
              <w:rPr>
                <w:b w:val="0"/>
                <w:bCs/>
              </w:rPr>
            </w:pPr>
          </w:p>
          <w:p w14:paraId="599C3E0C" w14:textId="77777777" w:rsidR="0007059A" w:rsidRDefault="0007059A" w:rsidP="004C3C82">
            <w:pPr>
              <w:rPr>
                <w:b w:val="0"/>
                <w:bCs/>
              </w:rPr>
            </w:pPr>
          </w:p>
          <w:p w14:paraId="5A052946" w14:textId="77777777" w:rsidR="0007059A" w:rsidRDefault="0007059A" w:rsidP="004C3C82">
            <w:pPr>
              <w:rPr>
                <w:b w:val="0"/>
                <w:bCs/>
              </w:rPr>
            </w:pPr>
          </w:p>
          <w:p w14:paraId="130D573F" w14:textId="77777777" w:rsidR="0007059A" w:rsidRDefault="0007059A" w:rsidP="004C3C82">
            <w:pPr>
              <w:rPr>
                <w:b w:val="0"/>
                <w:bCs/>
              </w:rPr>
            </w:pPr>
          </w:p>
          <w:p w14:paraId="720FB27C" w14:textId="354A6BAC" w:rsidR="0007059A" w:rsidRDefault="0007059A" w:rsidP="004C3C82">
            <w:pPr>
              <w:pStyle w:val="Heading2"/>
            </w:pPr>
          </w:p>
          <w:p w14:paraId="03117117" w14:textId="77777777" w:rsidR="001F55EC" w:rsidRPr="001F55EC" w:rsidRDefault="001F55EC" w:rsidP="001F55EC"/>
          <w:p w14:paraId="01D8C62F" w14:textId="04C0C344" w:rsidR="0007059A" w:rsidRDefault="0007059A" w:rsidP="004C3C82">
            <w:pPr>
              <w:pStyle w:val="Heading2"/>
            </w:pPr>
            <w:bookmarkStart w:id="2" w:name="_Toc99092238"/>
            <w:r>
              <w:lastRenderedPageBreak/>
              <w:t>Data Understanding</w:t>
            </w:r>
            <w:bookmarkEnd w:id="2"/>
            <w:r>
              <w:t xml:space="preserve"> </w:t>
            </w:r>
          </w:p>
          <w:p w14:paraId="7437B8AF" w14:textId="77777777" w:rsidR="0007059A" w:rsidRDefault="0007059A" w:rsidP="004C3C82">
            <w:pPr>
              <w:rPr>
                <w:b w:val="0"/>
                <w:bCs/>
              </w:rPr>
            </w:pPr>
          </w:p>
          <w:p w14:paraId="18B519F3" w14:textId="77777777" w:rsidR="0007059A" w:rsidRDefault="0007059A" w:rsidP="004C3C82">
            <w:pPr>
              <w:rPr>
                <w:b w:val="0"/>
                <w:lang w:val="en-IE"/>
              </w:rPr>
            </w:pPr>
            <w:r>
              <w:rPr>
                <w:b w:val="0"/>
                <w:bCs/>
              </w:rPr>
              <w:t xml:space="preserve">In creating this model, a dataset was needed. For this project we procured the </w:t>
            </w:r>
            <w:r w:rsidRPr="00F336CB">
              <w:rPr>
                <w:b w:val="0"/>
                <w:lang w:val="en-IE"/>
              </w:rPr>
              <w:t xml:space="preserve">Liberal vs Conservative dataset from Kaggle which is a </w:t>
            </w:r>
            <w:r>
              <w:rPr>
                <w:b w:val="0"/>
                <w:lang w:val="en-IE"/>
              </w:rPr>
              <w:t xml:space="preserve">dataset comprised of roughly 12000 reddit posts, and contains columns Title, Political Lean, Score, ID, Subreddit, URL, Number of Comments, Text, and Date created. A snippet of which is shown below. </w:t>
            </w:r>
          </w:p>
          <w:p w14:paraId="76B139F1" w14:textId="77777777" w:rsidR="0007059A" w:rsidRPr="00F336CB" w:rsidRDefault="0007059A" w:rsidP="004C3C82">
            <w:pPr>
              <w:rPr>
                <w:bCs/>
                <w:lang w:val="en-IE"/>
              </w:rPr>
            </w:pPr>
            <w:r w:rsidRPr="006D10A0">
              <w:rPr>
                <w:bCs/>
                <w:lang w:val="en-IE"/>
              </w:rPr>
              <w:drawing>
                <wp:inline distT="0" distB="0" distL="0" distR="0" wp14:anchorId="0D2F798D" wp14:editId="7156C20E">
                  <wp:extent cx="6365875" cy="1203325"/>
                  <wp:effectExtent l="0" t="0" r="0"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a:stretch>
                            <a:fillRect/>
                          </a:stretch>
                        </pic:blipFill>
                        <pic:spPr>
                          <a:xfrm>
                            <a:off x="0" y="0"/>
                            <a:ext cx="6365875" cy="1203325"/>
                          </a:xfrm>
                          <a:prstGeom prst="rect">
                            <a:avLst/>
                          </a:prstGeom>
                        </pic:spPr>
                      </pic:pic>
                    </a:graphicData>
                  </a:graphic>
                </wp:inline>
              </w:drawing>
            </w:r>
          </w:p>
          <w:p w14:paraId="0808DB60" w14:textId="77777777" w:rsidR="0007059A" w:rsidRPr="007637CE" w:rsidRDefault="0007059A" w:rsidP="004C3C82">
            <w:pPr>
              <w:rPr>
                <w:b w:val="0"/>
                <w:bCs/>
              </w:rPr>
            </w:pPr>
          </w:p>
          <w:p w14:paraId="56D49910" w14:textId="77777777" w:rsidR="0007059A" w:rsidRDefault="0007059A" w:rsidP="004C3C82">
            <w:pPr>
              <w:rPr>
                <w:b w:val="0"/>
                <w:lang w:val="en-IE"/>
              </w:rPr>
            </w:pPr>
            <w:r w:rsidRPr="006D10A0">
              <w:rPr>
                <w:b w:val="0"/>
                <w:lang w:val="en-IE"/>
              </w:rPr>
              <w:t>For our purposes</w:t>
            </w:r>
            <w:r>
              <w:rPr>
                <w:b w:val="0"/>
                <w:lang w:val="en-IE"/>
              </w:rPr>
              <w:t xml:space="preserve"> it was decided that the only columns to be used for this were title and political lean as we were creating a binary classifier model. </w:t>
            </w:r>
          </w:p>
          <w:p w14:paraId="3500D494" w14:textId="77777777" w:rsidR="0007059A" w:rsidRDefault="0007059A" w:rsidP="004C3C82">
            <w:pPr>
              <w:rPr>
                <w:b w:val="0"/>
                <w:lang w:val="en-IE"/>
              </w:rPr>
            </w:pPr>
          </w:p>
          <w:p w14:paraId="7BE7FC77" w14:textId="77777777" w:rsidR="0007059A" w:rsidRPr="00F51F59" w:rsidRDefault="0007059A" w:rsidP="004C3C82">
            <w:pPr>
              <w:rPr>
                <w:b w:val="0"/>
                <w:highlight w:val="yellow"/>
                <w:lang w:val="en-IE"/>
              </w:rPr>
            </w:pPr>
            <w:r>
              <w:rPr>
                <w:b w:val="0"/>
                <w:lang w:val="en-IE"/>
              </w:rPr>
              <w:t xml:space="preserve">Thus the other columns were dropped in favour of focusing on these 2. Score, number of comments and Text are all valuable columns in other scenarios but were beyond the scope of this project for various reasons. Score and number of comments show engagement with an issue and in a scenario where we were using the reddit API to see how positive and negative these comments were we could better determine how divisive or popular a particular issue is, but are not useful for determining the political stance of the poster. Text is the most egregious column to be dropped but many of the text columns were empty. Specifically </w:t>
            </w:r>
            <w:r w:rsidRPr="00F51F59">
              <w:rPr>
                <w:b w:val="0"/>
                <w:lang w:val="en-IE"/>
              </w:rPr>
              <w:t>10426 out of 12854</w:t>
            </w:r>
            <w:r>
              <w:rPr>
                <w:b w:val="0"/>
                <w:lang w:val="en-IE"/>
              </w:rPr>
              <w:t xml:space="preserve"> entries in the dataset. While filling these was an option, due to computational constraints and the potential noise created it was deemed unnecessary as the titles were all present. URL, ID, and Date were all left out as we were focusing  specifically on the text analysis in this project and Subreddit was removed as it was potentially too strong an indicator outside of the textual data that we were looking to explore. </w:t>
            </w:r>
          </w:p>
          <w:p w14:paraId="0DCD651C" w14:textId="77777777" w:rsidR="0007059A" w:rsidRPr="006D10A0" w:rsidRDefault="0007059A" w:rsidP="004C3C82">
            <w:pPr>
              <w:rPr>
                <w:b w:val="0"/>
                <w:lang w:val="en-IE"/>
              </w:rPr>
            </w:pPr>
          </w:p>
          <w:p w14:paraId="1BAC8AA9" w14:textId="77777777" w:rsidR="0007059A" w:rsidRDefault="0007059A" w:rsidP="004C3C82">
            <w:pPr>
              <w:pStyle w:val="Content"/>
            </w:pPr>
            <w:r>
              <w:t xml:space="preserve">The data gathered was imbalanced, as shown in the picture below. Being skewed with roughly 65% of the posts being liberal leaning. This imbalance would need to be addressed in the data preparation stage of the project. </w:t>
            </w:r>
          </w:p>
          <w:p w14:paraId="455044AB" w14:textId="77777777" w:rsidR="0007059A" w:rsidRDefault="0007059A" w:rsidP="004C3C82">
            <w:pPr>
              <w:pStyle w:val="Content"/>
            </w:pPr>
            <w:r w:rsidRPr="00531B71">
              <w:lastRenderedPageBreak/>
              <w:drawing>
                <wp:inline distT="0" distB="0" distL="0" distR="0" wp14:anchorId="285F76E4" wp14:editId="7160E091">
                  <wp:extent cx="4203700" cy="154940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1"/>
                          <a:stretch>
                            <a:fillRect/>
                          </a:stretch>
                        </pic:blipFill>
                        <pic:spPr>
                          <a:xfrm>
                            <a:off x="0" y="0"/>
                            <a:ext cx="4203700" cy="1549400"/>
                          </a:xfrm>
                          <a:prstGeom prst="rect">
                            <a:avLst/>
                          </a:prstGeom>
                        </pic:spPr>
                      </pic:pic>
                    </a:graphicData>
                  </a:graphic>
                </wp:inline>
              </w:drawing>
            </w:r>
          </w:p>
          <w:p w14:paraId="336734B4" w14:textId="77777777" w:rsidR="0007059A" w:rsidRDefault="0007059A" w:rsidP="004C3C82">
            <w:pPr>
              <w:pStyle w:val="Content"/>
            </w:pPr>
          </w:p>
          <w:p w14:paraId="195DBC67" w14:textId="77777777" w:rsidR="0007059A" w:rsidRDefault="0007059A" w:rsidP="004C3C82">
            <w:pPr>
              <w:pStyle w:val="Content"/>
            </w:pPr>
          </w:p>
          <w:p w14:paraId="3C117B2F" w14:textId="77777777" w:rsidR="0007059A" w:rsidRDefault="0007059A" w:rsidP="004C3C82">
            <w:pPr>
              <w:pStyle w:val="Heading2"/>
            </w:pPr>
            <w:bookmarkStart w:id="3" w:name="_Toc99092239"/>
            <w:r>
              <w:t>Data Preparation</w:t>
            </w:r>
            <w:bookmarkEnd w:id="3"/>
          </w:p>
          <w:p w14:paraId="05AF83A8" w14:textId="77777777" w:rsidR="0007059A" w:rsidRDefault="0007059A" w:rsidP="004C3C82">
            <w:pPr>
              <w:pStyle w:val="Content"/>
            </w:pPr>
            <w:r>
              <w:t xml:space="preserve">To prepare the data it was loading into Collab via the csv library and turned into a Pandas data frame from which it could be adjusted to be more useable. Firstly, we ensured that only the two relevant columns were present in the data frame. Then we adjusted the Title column to better suit our needs. Removing punctuation, and in certain circumstances converting it to lower case. This was functionalized to be used individually by each model on a case-by-case basis. Both the CNN and LSTM models were using tokenizers that lowered the text’s case themselves and thus this was a redundant step. For the ANN model we used a N-gram text vectorization to better capture certain sentiments. As certain figures are divisive the words that preceded and followed them can be very influential in the classification.  For example, discussions on Donald Trump, could read, “I love Trump” or “I hate Trump”. Obviously having a very different likelihood of being a Conservative or Liberal based on this. Added to this we removed stop words for better classification, so instead of “I love Trump”, the sentence would be reduced to “Love Trump” or “Hate Trump”. </w:t>
            </w:r>
          </w:p>
          <w:p w14:paraId="395A85BE" w14:textId="77777777" w:rsidR="0007059A" w:rsidRDefault="0007059A" w:rsidP="004C3C82">
            <w:pPr>
              <w:pStyle w:val="Content"/>
            </w:pPr>
          </w:p>
          <w:p w14:paraId="60C9AF53" w14:textId="77777777" w:rsidR="0007059A" w:rsidRDefault="0007059A" w:rsidP="004C3C82">
            <w:pPr>
              <w:pStyle w:val="Content"/>
            </w:pPr>
          </w:p>
          <w:p w14:paraId="3457F32C" w14:textId="77777777" w:rsidR="0007059A" w:rsidRDefault="0007059A" w:rsidP="004C3C82">
            <w:pPr>
              <w:pStyle w:val="Content"/>
            </w:pPr>
            <w:r>
              <w:t xml:space="preserve">To return to N-gram’s and better explain their behavior, it involves breaking the sentences down into smaller chunks for tokenization, but instead of treating each word individually they treat each N words in a sentence as an individual token. </w:t>
            </w:r>
          </w:p>
          <w:p w14:paraId="2D18A7AB" w14:textId="77777777" w:rsidR="0007059A" w:rsidRDefault="0007059A" w:rsidP="004C3C82">
            <w:pPr>
              <w:pStyle w:val="Content"/>
            </w:pPr>
          </w:p>
          <w:p w14:paraId="25E505F1" w14:textId="77777777" w:rsidR="0007059A" w:rsidRDefault="0007059A" w:rsidP="004C3C82">
            <w:pPr>
              <w:pStyle w:val="Heading2"/>
            </w:pPr>
          </w:p>
          <w:p w14:paraId="5E21B894" w14:textId="77777777" w:rsidR="0007059A" w:rsidRDefault="0007059A" w:rsidP="004C3C82">
            <w:pPr>
              <w:pStyle w:val="Heading2"/>
            </w:pPr>
          </w:p>
          <w:p w14:paraId="4EB2F14A" w14:textId="77777777" w:rsidR="0007059A" w:rsidRDefault="0007059A" w:rsidP="004C3C82">
            <w:pPr>
              <w:pStyle w:val="Heading2"/>
            </w:pPr>
            <w:bookmarkStart w:id="4" w:name="_Toc99092240"/>
            <w:r>
              <w:lastRenderedPageBreak/>
              <w:t>Modelling</w:t>
            </w:r>
            <w:bookmarkEnd w:id="4"/>
          </w:p>
          <w:p w14:paraId="41DF7076" w14:textId="77777777" w:rsidR="0007059A" w:rsidRDefault="0007059A" w:rsidP="004C3C82">
            <w:pPr>
              <w:rPr>
                <w:b w:val="0"/>
              </w:rPr>
            </w:pPr>
            <w:r w:rsidRPr="009034C5">
              <w:rPr>
                <w:b w:val="0"/>
              </w:rPr>
              <w:t>Three models were chosen for exploration within the scope of this project</w:t>
            </w:r>
            <w:r>
              <w:rPr>
                <w:b w:val="0"/>
              </w:rPr>
              <w:t xml:space="preserve">, they were ANN, CNN, and RNN, specifically a LSTM variant. All three have different general areas they excel in, for example CNN networks are usually useful in computer vision tasks as they can treat images like matrices. </w:t>
            </w:r>
          </w:p>
          <w:p w14:paraId="33EA2AC5" w14:textId="77777777" w:rsidR="0007059A" w:rsidRDefault="0007059A" w:rsidP="004C3C82">
            <w:pPr>
              <w:rPr>
                <w:b w:val="0"/>
                <w:bCs/>
              </w:rPr>
            </w:pPr>
            <w:r>
              <w:rPr>
                <w:b w:val="0"/>
                <w:bCs/>
              </w:rPr>
              <w:t>In terms of parameters for our models we use a binary cross entropy measure of loss as this is a binary classification problem. For our model optimizer we used adam optimization, which can be described as,</w:t>
            </w:r>
          </w:p>
          <w:p w14:paraId="3977A17B" w14:textId="77777777" w:rsidR="0007059A" w:rsidRDefault="0007059A" w:rsidP="004C3C82">
            <w:pPr>
              <w:rPr>
                <w:b w:val="0"/>
                <w:i/>
              </w:rPr>
            </w:pPr>
            <w:r>
              <w:rPr>
                <w:b w:val="0"/>
                <w:bCs/>
              </w:rPr>
              <w:t>“</w:t>
            </w:r>
            <w:r w:rsidRPr="00AA487D">
              <w:rPr>
                <w:b w:val="0"/>
                <w:bCs/>
                <w:lang w:val="en-IE"/>
              </w:rPr>
              <w:t>Adam is a replacement optimization algorithm for stochastic gradient descent for training deep learning models.</w:t>
            </w:r>
            <w:r>
              <w:rPr>
                <w:b w:val="0"/>
                <w:bCs/>
              </w:rPr>
              <w:t>”</w:t>
            </w:r>
            <w:r w:rsidRPr="00AA487D">
              <w:rPr>
                <w:b w:val="0"/>
                <w:i/>
              </w:rPr>
              <w:t xml:space="preserve"> </w:t>
            </w:r>
            <w:sdt>
              <w:sdtPr>
                <w:rPr>
                  <w:b w:val="0"/>
                  <w:i/>
                </w:rPr>
                <w:id w:val="1097133456"/>
                <w:citation/>
              </w:sdtPr>
              <w:sdtContent>
                <w:r w:rsidRPr="00AA487D">
                  <w:rPr>
                    <w:b w:val="0"/>
                    <w:i/>
                  </w:rPr>
                  <w:fldChar w:fldCharType="begin"/>
                </w:r>
                <w:r w:rsidRPr="00AA487D">
                  <w:rPr>
                    <w:b w:val="0"/>
                    <w:i/>
                    <w:lang w:val="en-IE"/>
                  </w:rPr>
                  <w:instrText xml:space="preserve"> CITATION Bro17 \l 6153 </w:instrText>
                </w:r>
                <w:r w:rsidRPr="00AA487D">
                  <w:rPr>
                    <w:b w:val="0"/>
                    <w:i/>
                  </w:rPr>
                  <w:fldChar w:fldCharType="separate"/>
                </w:r>
                <w:r w:rsidRPr="00AA487D">
                  <w:rPr>
                    <w:b w:val="0"/>
                    <w:lang w:val="en-IE"/>
                  </w:rPr>
                  <w:t>(Brownlee, 2017)</w:t>
                </w:r>
                <w:r w:rsidRPr="00AA487D">
                  <w:rPr>
                    <w:b w:val="0"/>
                  </w:rPr>
                  <w:fldChar w:fldCharType="end"/>
                </w:r>
              </w:sdtContent>
            </w:sdt>
          </w:p>
          <w:p w14:paraId="3D7AC453" w14:textId="77777777" w:rsidR="0007059A" w:rsidRDefault="0007059A" w:rsidP="004C3C82">
            <w:pPr>
              <w:rPr>
                <w:b w:val="0"/>
                <w:iCs/>
              </w:rPr>
            </w:pPr>
            <w:r>
              <w:rPr>
                <w:b w:val="0"/>
                <w:iCs/>
              </w:rPr>
              <w:t xml:space="preserve">Instead of maintaining a single learning rate across all nodes for the duration of the training, the adam optimizer adapts the training weights of the based on the exponential moving average of the gradient, and the squared gradient, as well as parameters beta1 and beta2. </w:t>
            </w:r>
          </w:p>
          <w:p w14:paraId="29CA796C" w14:textId="77777777" w:rsidR="0007059A" w:rsidRDefault="0007059A" w:rsidP="004C3C82">
            <w:pPr>
              <w:rPr>
                <w:b w:val="0"/>
                <w:iCs/>
              </w:rPr>
            </w:pPr>
            <w:r>
              <w:rPr>
                <w:b w:val="0"/>
                <w:iCs/>
              </w:rPr>
              <w:t xml:space="preserve">As this is a binary classification with little cost for a wrong classification, accuracy is the most important metric and is the one utilized in this model. </w:t>
            </w:r>
          </w:p>
          <w:p w14:paraId="57A0F2D5" w14:textId="77777777" w:rsidR="0007059A" w:rsidRDefault="0007059A" w:rsidP="004C3C82">
            <w:pPr>
              <w:rPr>
                <w:b w:val="0"/>
                <w:iCs/>
              </w:rPr>
            </w:pPr>
          </w:p>
          <w:p w14:paraId="5490C3F9" w14:textId="018F96D6" w:rsidR="0007059A" w:rsidRPr="00674D40" w:rsidRDefault="0007059A" w:rsidP="004C3C82">
            <w:pPr>
              <w:rPr>
                <w:b w:val="0"/>
                <w:iCs/>
                <w:lang w:val="en-IE"/>
              </w:rPr>
            </w:pPr>
            <w:r>
              <w:rPr>
                <w:b w:val="0"/>
                <w:iCs/>
              </w:rPr>
              <w:t xml:space="preserve">Generally, throughout the project we use sigmoid and relu activation functions. </w:t>
            </w:r>
            <w:r w:rsidR="00E41E14">
              <w:rPr>
                <w:b w:val="0"/>
                <w:iCs/>
              </w:rPr>
              <w:t>R</w:t>
            </w:r>
            <w:r w:rsidR="00E41E14" w:rsidRPr="00AF2ECA">
              <w:rPr>
                <w:b w:val="0"/>
                <w:iCs/>
                <w:lang w:val="en-IE"/>
              </w:rPr>
              <w:t>ectified</w:t>
            </w:r>
            <w:r w:rsidRPr="00AF2ECA">
              <w:rPr>
                <w:b w:val="0"/>
                <w:iCs/>
                <w:lang w:val="en-IE"/>
              </w:rPr>
              <w:t xml:space="preserve"> linear activation function </w:t>
            </w:r>
            <w:r>
              <w:rPr>
                <w:b w:val="0"/>
                <w:iCs/>
                <w:lang w:val="en-IE"/>
              </w:rPr>
              <w:t>is known as</w:t>
            </w:r>
            <w:r w:rsidRPr="00AF2ECA">
              <w:rPr>
                <w:b w:val="0"/>
                <w:iCs/>
                <w:lang w:val="en-IE"/>
              </w:rPr>
              <w:t xml:space="preserve"> </w:t>
            </w:r>
            <w:r>
              <w:rPr>
                <w:b w:val="0"/>
                <w:iCs/>
                <w:lang w:val="en-IE"/>
              </w:rPr>
              <w:t>r</w:t>
            </w:r>
            <w:r w:rsidRPr="00AF2ECA">
              <w:rPr>
                <w:b w:val="0"/>
                <w:iCs/>
                <w:lang w:val="en-IE"/>
              </w:rPr>
              <w:t>e</w:t>
            </w:r>
            <w:r>
              <w:rPr>
                <w:b w:val="0"/>
                <w:iCs/>
                <w:lang w:val="en-IE"/>
              </w:rPr>
              <w:t xml:space="preserve">lu. This algorithm returns a value that is positive, or 0 if the value is negative. Relu is the most prominent activation function in neural networks currently as it acts like a linear function which allows better optimization. Relu helps reduce the issue </w:t>
            </w:r>
            <w:r w:rsidRPr="00674D40">
              <w:rPr>
                <w:b w:val="0"/>
                <w:iCs/>
                <w:lang w:val="en-IE"/>
              </w:rPr>
              <w:t>of vanishing gradients, as the gradients remain proportional to the node activations.</w:t>
            </w:r>
            <w:r>
              <w:rPr>
                <w:b w:val="0"/>
                <w:iCs/>
                <w:lang w:val="en-IE"/>
              </w:rPr>
              <w:t xml:space="preserve"> Sigmoid activation function is generally used in the final layer of the models, as it is optimal for binary classification problems. It outputs a number between 0 and 1 which is then converted into a classification based on being above or below .5. </w:t>
            </w:r>
          </w:p>
          <w:p w14:paraId="50BB0531" w14:textId="77777777" w:rsidR="0007059A" w:rsidRPr="00AF2ECA" w:rsidRDefault="0007059A" w:rsidP="004C3C82">
            <w:pPr>
              <w:rPr>
                <w:b w:val="0"/>
                <w:iCs/>
                <w:lang w:val="en-IE"/>
              </w:rPr>
            </w:pPr>
          </w:p>
          <w:p w14:paraId="31C30B8F" w14:textId="77777777" w:rsidR="0007059A" w:rsidRPr="00AF2ECA" w:rsidRDefault="0007059A" w:rsidP="004C3C82">
            <w:pPr>
              <w:rPr>
                <w:b w:val="0"/>
                <w:iCs/>
              </w:rPr>
            </w:pPr>
          </w:p>
          <w:p w14:paraId="229F2FDD" w14:textId="77777777" w:rsidR="0007059A" w:rsidRDefault="0007059A" w:rsidP="004C3C82">
            <w:pPr>
              <w:rPr>
                <w:b w:val="0"/>
              </w:rPr>
            </w:pPr>
          </w:p>
          <w:p w14:paraId="4FFBECA1" w14:textId="77777777" w:rsidR="0007059A" w:rsidRDefault="0007059A" w:rsidP="004C3C82">
            <w:pPr>
              <w:pStyle w:val="Heading3"/>
              <w:rPr>
                <w:sz w:val="28"/>
                <w:szCs w:val="28"/>
              </w:rPr>
            </w:pPr>
          </w:p>
          <w:p w14:paraId="0EB1B0F0" w14:textId="77777777" w:rsidR="0007059A" w:rsidRDefault="0007059A" w:rsidP="004C3C82">
            <w:pPr>
              <w:pStyle w:val="Heading3"/>
              <w:rPr>
                <w:sz w:val="28"/>
                <w:szCs w:val="28"/>
              </w:rPr>
            </w:pPr>
          </w:p>
          <w:p w14:paraId="51DD8F80" w14:textId="3A1AE986" w:rsidR="0007059A" w:rsidRDefault="0007059A" w:rsidP="004C3C82">
            <w:pPr>
              <w:pStyle w:val="Heading3"/>
              <w:rPr>
                <w:sz w:val="28"/>
                <w:szCs w:val="28"/>
              </w:rPr>
            </w:pPr>
          </w:p>
          <w:p w14:paraId="357D96E4" w14:textId="2E12812C" w:rsidR="004C0908" w:rsidRDefault="004C0908" w:rsidP="004C0908"/>
          <w:p w14:paraId="16F22E62" w14:textId="77777777" w:rsidR="004C0908" w:rsidRPr="004C0908" w:rsidRDefault="004C0908" w:rsidP="004C0908"/>
          <w:p w14:paraId="3BD6F0B3" w14:textId="77777777" w:rsidR="0007059A" w:rsidRDefault="0007059A" w:rsidP="004C3C82">
            <w:pPr>
              <w:pStyle w:val="Heading3"/>
              <w:rPr>
                <w:sz w:val="28"/>
                <w:szCs w:val="28"/>
              </w:rPr>
            </w:pPr>
            <w:bookmarkStart w:id="5" w:name="_Toc99092241"/>
            <w:r w:rsidRPr="0014494A">
              <w:rPr>
                <w:sz w:val="28"/>
                <w:szCs w:val="28"/>
              </w:rPr>
              <w:lastRenderedPageBreak/>
              <w:t>ANN</w:t>
            </w:r>
            <w:bookmarkEnd w:id="5"/>
          </w:p>
          <w:p w14:paraId="3FDCDCA4" w14:textId="77777777" w:rsidR="0007059A" w:rsidRPr="0014494A" w:rsidRDefault="0007059A" w:rsidP="004C3C82">
            <w:pPr>
              <w:pStyle w:val="Heading3"/>
            </w:pPr>
            <w:bookmarkStart w:id="6" w:name="_Toc99092242"/>
            <w:r w:rsidRPr="0014494A">
              <w:t>Model</w:t>
            </w:r>
            <w:r>
              <w:t xml:space="preserve"> Background:</w:t>
            </w:r>
            <w:bookmarkEnd w:id="6"/>
          </w:p>
          <w:p w14:paraId="170962B6" w14:textId="77777777" w:rsidR="0007059A" w:rsidRDefault="0007059A" w:rsidP="004C3C82">
            <w:pPr>
              <w:rPr>
                <w:b w:val="0"/>
                <w:bCs/>
              </w:rPr>
            </w:pPr>
            <w:r w:rsidRPr="00F04441">
              <w:rPr>
                <w:b w:val="0"/>
                <w:bCs/>
              </w:rPr>
              <w:t>ANN</w:t>
            </w:r>
            <w:r>
              <w:rPr>
                <w:b w:val="0"/>
                <w:bCs/>
              </w:rPr>
              <w:t xml:space="preserve"> stands for Artificial Neural Network, specifically in this case we are using a feed forward neural network. The data in these networks as the name suggests only travels in one direction, forward. In these networks there are multiple layers that interact, each neuron is fully linked to all other neurons in the adjacent layers, with each connection having a different weight that influences whether the node is “activated” or not, if the weights are above certain threshold’s the node is considered activated. This threshold is usually 0, and an activated node will generally be weighted as 1, with a deactivated node generally being -1.  Feed forward ANN are some of the simplest neural networks and can be useful in dealing with noisy data. As can be the case with NLP matrices. </w:t>
            </w:r>
          </w:p>
          <w:p w14:paraId="5E1C9F81" w14:textId="77777777" w:rsidR="0007059A" w:rsidRDefault="0007059A" w:rsidP="004C3C82">
            <w:pPr>
              <w:keepNext/>
            </w:pPr>
            <w:r>
              <w:rPr>
                <w:bCs/>
                <w:noProof/>
              </w:rPr>
              <w:drawing>
                <wp:inline distT="0" distB="0" distL="0" distR="0" wp14:anchorId="2C940F6A" wp14:editId="47202F59">
                  <wp:extent cx="1664970" cy="161798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4970" cy="1617980"/>
                          </a:xfrm>
                          <a:prstGeom prst="rect">
                            <a:avLst/>
                          </a:prstGeom>
                          <a:noFill/>
                          <a:ln>
                            <a:noFill/>
                          </a:ln>
                        </pic:spPr>
                      </pic:pic>
                    </a:graphicData>
                  </a:graphic>
                </wp:inline>
              </w:drawing>
            </w:r>
          </w:p>
          <w:p w14:paraId="0B200B55" w14:textId="77777777" w:rsidR="0007059A" w:rsidRDefault="0007059A" w:rsidP="004C3C82">
            <w:pPr>
              <w:pStyle w:val="Caption"/>
            </w:pPr>
            <w:r>
              <w:t xml:space="preserve">Model: </w:t>
            </w:r>
            <w:r>
              <w:fldChar w:fldCharType="begin"/>
            </w:r>
            <w:r>
              <w:instrText xml:space="preserve"> SEQ Model: \* ARABIC </w:instrText>
            </w:r>
            <w:r>
              <w:fldChar w:fldCharType="separate"/>
            </w:r>
            <w:r>
              <w:rPr>
                <w:noProof/>
              </w:rPr>
              <w:t>1</w:t>
            </w:r>
            <w:r>
              <w:fldChar w:fldCharType="end"/>
            </w:r>
            <w:r>
              <w:t xml:space="preserve"> ANN</w:t>
            </w:r>
          </w:p>
          <w:p w14:paraId="675F6BD5" w14:textId="77777777" w:rsidR="0007059A" w:rsidRDefault="0007059A" w:rsidP="004C3C82">
            <w:pPr>
              <w:rPr>
                <w:rFonts w:eastAsia="Times New Roman"/>
                <w:b w:val="0"/>
                <w:color w:val="auto"/>
                <w:sz w:val="24"/>
                <w:szCs w:val="24"/>
              </w:rPr>
            </w:pPr>
          </w:p>
          <w:p w14:paraId="52B8ADCF" w14:textId="77777777" w:rsidR="0007059A" w:rsidRDefault="0007059A" w:rsidP="004C3C82">
            <w:pPr>
              <w:rPr>
                <w:rFonts w:eastAsia="Times New Roman"/>
                <w:b w:val="0"/>
                <w:color w:val="auto"/>
                <w:sz w:val="24"/>
                <w:szCs w:val="24"/>
              </w:rPr>
            </w:pPr>
          </w:p>
          <w:p w14:paraId="11F0B977" w14:textId="77777777" w:rsidR="0007059A" w:rsidRPr="0014494A" w:rsidRDefault="0007059A" w:rsidP="004C0908">
            <w:pPr>
              <w:pStyle w:val="Heading3"/>
            </w:pPr>
            <w:bookmarkStart w:id="7" w:name="_Toc99092243"/>
            <w:r w:rsidRPr="0014494A">
              <w:t>Deep Learning Design:</w:t>
            </w:r>
            <w:bookmarkEnd w:id="7"/>
          </w:p>
          <w:p w14:paraId="5B07C6D9" w14:textId="77777777" w:rsidR="0007059A" w:rsidRDefault="0007059A" w:rsidP="004C3C82">
            <w:pPr>
              <w:rPr>
                <w:b w:val="0"/>
                <w:bCs/>
              </w:rPr>
            </w:pPr>
            <w:r>
              <w:rPr>
                <w:b w:val="0"/>
                <w:bCs/>
              </w:rPr>
              <w:t xml:space="preserve">For our ANN model, the most optimal solution was determined to be keeping the model simple. It consists of a single layer of 10 nodes, and an under-sampled dataset. This helps prevent any overfitting as the data is a sparse matrix which is noisy. Added to this we only use 10 epochs in fitting the model as after 10 epochs overfitting occurs which can be seen in this graph. The comparison of the below graph will be shown in the evaluation section of this report. </w:t>
            </w:r>
          </w:p>
          <w:p w14:paraId="54644AA6" w14:textId="77777777" w:rsidR="0007059A" w:rsidRDefault="0007059A" w:rsidP="004C3C82">
            <w:pPr>
              <w:keepNext/>
            </w:pPr>
            <w:r w:rsidRPr="0096208F">
              <w:rPr>
                <w:b w:val="0"/>
                <w:bCs/>
              </w:rPr>
              <w:lastRenderedPageBreak/>
              <w:drawing>
                <wp:inline distT="0" distB="0" distL="0" distR="0" wp14:anchorId="38C53B01" wp14:editId="01756EC2">
                  <wp:extent cx="3505200" cy="3487561"/>
                  <wp:effectExtent l="0" t="0" r="0" b="508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3"/>
                          <a:stretch>
                            <a:fillRect/>
                          </a:stretch>
                        </pic:blipFill>
                        <pic:spPr>
                          <a:xfrm>
                            <a:off x="0" y="0"/>
                            <a:ext cx="3514905" cy="3497217"/>
                          </a:xfrm>
                          <a:prstGeom prst="rect">
                            <a:avLst/>
                          </a:prstGeom>
                        </pic:spPr>
                      </pic:pic>
                    </a:graphicData>
                  </a:graphic>
                </wp:inline>
              </w:drawing>
            </w:r>
          </w:p>
          <w:p w14:paraId="269097A6" w14:textId="77777777" w:rsidR="0007059A" w:rsidRDefault="0007059A" w:rsidP="004C3C82">
            <w:pPr>
              <w:pStyle w:val="Caption"/>
            </w:pPr>
            <w:r>
              <w:t xml:space="preserve">Figure </w:t>
            </w:r>
            <w:r>
              <w:fldChar w:fldCharType="begin"/>
            </w:r>
            <w:r>
              <w:instrText xml:space="preserve"> SEQ Figure \* ARABIC </w:instrText>
            </w:r>
            <w:r>
              <w:fldChar w:fldCharType="separate"/>
            </w:r>
            <w:r>
              <w:rPr>
                <w:noProof/>
              </w:rPr>
              <w:t>1</w:t>
            </w:r>
            <w:r>
              <w:fldChar w:fldCharType="end"/>
            </w:r>
            <w:r>
              <w:t>: Feed Forward 100 epoch accuracy and loss graph</w:t>
            </w:r>
          </w:p>
          <w:p w14:paraId="141690E0" w14:textId="77777777" w:rsidR="0007059A" w:rsidRDefault="0007059A" w:rsidP="004C3C82">
            <w:pPr>
              <w:rPr>
                <w:b w:val="0"/>
                <w:bCs/>
              </w:rPr>
            </w:pPr>
          </w:p>
          <w:p w14:paraId="40C0A57C" w14:textId="77777777" w:rsidR="0007059A" w:rsidRDefault="0007059A" w:rsidP="004C3C82">
            <w:pPr>
              <w:rPr>
                <w:b w:val="0"/>
                <w:bCs/>
              </w:rPr>
            </w:pPr>
          </w:p>
          <w:p w14:paraId="39996428" w14:textId="77777777" w:rsidR="0007059A" w:rsidRPr="0014494A" w:rsidRDefault="0007059A" w:rsidP="004C3C82">
            <w:pPr>
              <w:pStyle w:val="Heading3"/>
              <w:rPr>
                <w:sz w:val="28"/>
                <w:szCs w:val="28"/>
              </w:rPr>
            </w:pPr>
            <w:bookmarkStart w:id="8" w:name="_Toc99092244"/>
            <w:r w:rsidRPr="0014494A">
              <w:rPr>
                <w:sz w:val="28"/>
                <w:szCs w:val="28"/>
              </w:rPr>
              <w:t>CNN</w:t>
            </w:r>
            <w:bookmarkEnd w:id="8"/>
          </w:p>
          <w:p w14:paraId="4CA431C4" w14:textId="77777777" w:rsidR="0007059A" w:rsidRPr="0014494A" w:rsidRDefault="0007059A" w:rsidP="004C3C82">
            <w:pPr>
              <w:pStyle w:val="Heading3"/>
            </w:pPr>
            <w:bookmarkStart w:id="9" w:name="_Toc99092245"/>
            <w:r w:rsidRPr="0014494A">
              <w:t>Model</w:t>
            </w:r>
            <w:r>
              <w:t xml:space="preserve"> Background:</w:t>
            </w:r>
            <w:bookmarkEnd w:id="9"/>
          </w:p>
          <w:p w14:paraId="521600DF" w14:textId="2805C3EA" w:rsidR="0007059A" w:rsidRDefault="0007059A" w:rsidP="004C3C82">
            <w:pPr>
              <w:rPr>
                <w:b w:val="0"/>
                <w:bCs/>
              </w:rPr>
            </w:pPr>
            <w:r w:rsidRPr="0096208F">
              <w:rPr>
                <w:b w:val="0"/>
                <w:bCs/>
              </w:rPr>
              <w:t>CNN</w:t>
            </w:r>
            <w:r>
              <w:rPr>
                <w:b w:val="0"/>
                <w:bCs/>
              </w:rPr>
              <w:t xml:space="preserve"> stands for Convolutional neural network, these models take input and assign weights and biases to various specific points in the data, they require little preprocessing in comparison to other models, as they determine points of interest themselves. </w:t>
            </w:r>
            <w:r w:rsidR="00EF5976">
              <w:rPr>
                <w:b w:val="0"/>
                <w:bCs/>
              </w:rPr>
              <w:t xml:space="preserve">The input in a </w:t>
            </w:r>
            <w:r w:rsidR="000B05EE">
              <w:rPr>
                <w:b w:val="0"/>
                <w:bCs/>
              </w:rPr>
              <w:t xml:space="preserve">CNN model is 4-dimensional array, in an image it would consist of width, height, depth, and batch size, which is consistent with NLP. The Height and width are the size of the matrix created in advance of running the model, and the depth is the value of each cell of the matrix. Batch size being </w:t>
            </w:r>
            <w:proofErr w:type="spellStart"/>
            <w:r w:rsidR="000B05EE">
              <w:rPr>
                <w:b w:val="0"/>
                <w:bCs/>
              </w:rPr>
              <w:t xml:space="preserve">self </w:t>
            </w:r>
            <w:r w:rsidR="00006312">
              <w:rPr>
                <w:b w:val="0"/>
                <w:bCs/>
              </w:rPr>
              <w:t>explanatory</w:t>
            </w:r>
            <w:proofErr w:type="spellEnd"/>
            <w:r w:rsidR="000B05EE">
              <w:rPr>
                <w:b w:val="0"/>
                <w:bCs/>
              </w:rPr>
              <w:t xml:space="preserve">.   </w:t>
            </w:r>
            <w:r>
              <w:rPr>
                <w:b w:val="0"/>
                <w:bCs/>
              </w:rPr>
              <w:t xml:space="preserve">Convolutional layers are the layers of a model where filters are applied to the feature matrix input, reducing it to a new convolved feature map reduced in size. They apply this by moving through the matrix, multiplying the weights but the features, and the bias to produce a convolved feature, as shown in the below diagram. </w:t>
            </w:r>
          </w:p>
          <w:p w14:paraId="312C4E98" w14:textId="77777777" w:rsidR="0007059A" w:rsidRDefault="0007059A" w:rsidP="004C3C82">
            <w:r>
              <w:lastRenderedPageBreak/>
              <w:fldChar w:fldCharType="begin"/>
            </w:r>
            <w:r>
              <w:instrText xml:space="preserve"> INCLUDEPICTURE "https://miro.medium.com/max/536/1*5ocbEln-AqUZLhUpT8aEFA.gif" \* MERGEFORMATINET </w:instrText>
            </w:r>
            <w:r>
              <w:fldChar w:fldCharType="separate"/>
            </w:r>
            <w:r>
              <w:rPr>
                <w:noProof/>
              </w:rPr>
              <w:drawing>
                <wp:inline distT="0" distB="0" distL="0" distR="0" wp14:anchorId="1126B057" wp14:editId="1447C55D">
                  <wp:extent cx="3399790" cy="2485390"/>
                  <wp:effectExtent l="0" t="0" r="3810"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790" cy="2485390"/>
                          </a:xfrm>
                          <a:prstGeom prst="rect">
                            <a:avLst/>
                          </a:prstGeom>
                          <a:noFill/>
                          <a:ln>
                            <a:noFill/>
                          </a:ln>
                        </pic:spPr>
                      </pic:pic>
                    </a:graphicData>
                  </a:graphic>
                </wp:inline>
              </w:drawing>
            </w:r>
            <w:r>
              <w:fldChar w:fldCharType="end"/>
            </w:r>
          </w:p>
          <w:p w14:paraId="0BCFE00F" w14:textId="22E855DA" w:rsidR="0007059A" w:rsidRDefault="0007059A" w:rsidP="004C3C82">
            <w:pPr>
              <w:rPr>
                <w:rFonts w:eastAsia="Times New Roman"/>
                <w:b w:val="0"/>
                <w:color w:val="auto"/>
                <w:sz w:val="24"/>
                <w:szCs w:val="24"/>
              </w:rPr>
            </w:pPr>
            <w:r>
              <w:rPr>
                <w:b w:val="0"/>
              </w:rPr>
              <w:t xml:space="preserve">To achieve a matrix of the correct size in an NLP space we use padding to ensure that all rows have the same width by adding 0 values in pre or post manner. The matrix will be flattened at a later stage in the model. CNN models are less useful for NLP data that isn’t very generalized however they can produce near </w:t>
            </w:r>
            <w:r>
              <w:rPr>
                <w:b w:val="0"/>
              </w:rPr>
              <w:t>state-of-the-art</w:t>
            </w:r>
            <w:r>
              <w:rPr>
                <w:b w:val="0"/>
              </w:rPr>
              <w:t xml:space="preserve"> results on large very generalized datasets. </w:t>
            </w:r>
          </w:p>
          <w:p w14:paraId="40D353D3" w14:textId="77777777" w:rsidR="0007059A" w:rsidRDefault="0007059A" w:rsidP="004C3C82">
            <w:pPr>
              <w:rPr>
                <w:rFonts w:eastAsia="Times New Roman"/>
                <w:b w:val="0"/>
                <w:color w:val="auto"/>
                <w:sz w:val="24"/>
                <w:szCs w:val="24"/>
              </w:rPr>
            </w:pPr>
          </w:p>
          <w:p w14:paraId="06439E39" w14:textId="77777777" w:rsidR="0007059A" w:rsidRDefault="0007059A" w:rsidP="004C3C82">
            <w:pPr>
              <w:rPr>
                <w:b w:val="0"/>
                <w:bCs/>
              </w:rPr>
            </w:pPr>
          </w:p>
          <w:p w14:paraId="6B1998A4" w14:textId="77777777" w:rsidR="0007059A" w:rsidRDefault="0007059A" w:rsidP="004C3C82">
            <w:pPr>
              <w:rPr>
                <w:b w:val="0"/>
                <w:bCs/>
              </w:rPr>
            </w:pPr>
          </w:p>
          <w:p w14:paraId="5001C4A9" w14:textId="77777777" w:rsidR="0007059A" w:rsidRPr="0014494A" w:rsidRDefault="0007059A" w:rsidP="004C3C82">
            <w:pPr>
              <w:rPr>
                <w:rFonts w:asciiTheme="majorHAnsi" w:eastAsiaTheme="majorEastAsia" w:hAnsiTheme="majorHAnsi" w:cstheme="majorBidi"/>
                <w:color w:val="012639" w:themeColor="accent1" w:themeShade="7F"/>
                <w:sz w:val="24"/>
                <w:szCs w:val="24"/>
              </w:rPr>
            </w:pPr>
            <w:r w:rsidRPr="0014494A">
              <w:rPr>
                <w:rFonts w:asciiTheme="majorHAnsi" w:eastAsiaTheme="majorEastAsia" w:hAnsiTheme="majorHAnsi" w:cstheme="majorBidi"/>
                <w:color w:val="012639" w:themeColor="accent1" w:themeShade="7F"/>
                <w:sz w:val="24"/>
                <w:szCs w:val="24"/>
              </w:rPr>
              <w:t>Deep Learning Design:</w:t>
            </w:r>
          </w:p>
          <w:p w14:paraId="6EE2759D" w14:textId="77777777" w:rsidR="0007059A" w:rsidRPr="00A924C6" w:rsidRDefault="0007059A" w:rsidP="004C3C82">
            <w:pPr>
              <w:rPr>
                <w:b w:val="0"/>
                <w:bCs/>
              </w:rPr>
            </w:pPr>
            <w:r>
              <w:rPr>
                <w:b w:val="0"/>
                <w:bCs/>
              </w:rPr>
              <w:t xml:space="preserve">In our model specifically we have constructed it using dense layers with relu activation function, a flatten layer to change the data from its former format to get a multiplication of the row and column of the previous matrix. This layer comes at the end of the model only followed by a single neuron sigmoid layer for final output.  There is also a dropout layer which is useful in preventing overfitting. We use a rate of .5, multiple options were attempted but the best results were achieved with this dropout rate.  </w:t>
            </w:r>
            <w:r>
              <w:rPr>
                <w:bCs/>
                <w:noProof/>
              </w:rPr>
              <w:drawing>
                <wp:inline distT="0" distB="0" distL="0" distR="0" wp14:anchorId="206B31E7" wp14:editId="4B663416">
                  <wp:extent cx="1141673" cy="2414905"/>
                  <wp:effectExtent l="0" t="0" r="190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4740" cy="2421391"/>
                          </a:xfrm>
                          <a:prstGeom prst="rect">
                            <a:avLst/>
                          </a:prstGeom>
                          <a:noFill/>
                          <a:ln>
                            <a:noFill/>
                          </a:ln>
                        </pic:spPr>
                      </pic:pic>
                    </a:graphicData>
                  </a:graphic>
                </wp:inline>
              </w:drawing>
            </w:r>
          </w:p>
          <w:p w14:paraId="00C6E94C" w14:textId="77777777" w:rsidR="0007059A" w:rsidRDefault="0007059A" w:rsidP="004C3C82">
            <w:pPr>
              <w:rPr>
                <w:b w:val="0"/>
                <w:bCs/>
              </w:rPr>
            </w:pPr>
          </w:p>
          <w:p w14:paraId="69F0B364" w14:textId="77777777" w:rsidR="0007059A" w:rsidRDefault="0007059A" w:rsidP="004C3C82">
            <w:pPr>
              <w:rPr>
                <w:b w:val="0"/>
                <w:bCs/>
              </w:rPr>
            </w:pPr>
          </w:p>
          <w:p w14:paraId="521EF8AB" w14:textId="77777777" w:rsidR="0007059A" w:rsidRDefault="0007059A" w:rsidP="004C3C82">
            <w:pPr>
              <w:pStyle w:val="Heading3"/>
              <w:rPr>
                <w:sz w:val="28"/>
                <w:szCs w:val="28"/>
              </w:rPr>
            </w:pPr>
            <w:bookmarkStart w:id="10" w:name="_Toc99092246"/>
            <w:r w:rsidRPr="0014494A">
              <w:rPr>
                <w:sz w:val="28"/>
                <w:szCs w:val="28"/>
              </w:rPr>
              <w:t>RNN (LSTM)</w:t>
            </w:r>
            <w:bookmarkEnd w:id="10"/>
          </w:p>
          <w:p w14:paraId="0936884C" w14:textId="77777777" w:rsidR="0007059A" w:rsidRPr="0014494A" w:rsidRDefault="0007059A" w:rsidP="004C3C82">
            <w:pPr>
              <w:pStyle w:val="Heading3"/>
            </w:pPr>
            <w:bookmarkStart w:id="11" w:name="_Toc99092247"/>
            <w:r w:rsidRPr="0014494A">
              <w:t>Model</w:t>
            </w:r>
            <w:r>
              <w:t xml:space="preserve"> Background:</w:t>
            </w:r>
            <w:bookmarkEnd w:id="11"/>
          </w:p>
          <w:p w14:paraId="0C178CBA" w14:textId="4C433BCF" w:rsidR="0007059A" w:rsidRDefault="0007059A" w:rsidP="004C3C82">
            <w:pPr>
              <w:rPr>
                <w:b w:val="0"/>
                <w:bCs/>
              </w:rPr>
            </w:pPr>
            <w:r w:rsidRPr="00FC20B6">
              <w:rPr>
                <w:b w:val="0"/>
                <w:bCs/>
              </w:rPr>
              <w:t>RNN stands for recurrent neural network</w:t>
            </w:r>
            <w:r>
              <w:rPr>
                <w:b w:val="0"/>
                <w:bCs/>
              </w:rPr>
              <w:t xml:space="preserve">. They are known as recurrent neural networks as information within this model is passed backwards and forwards. They were initially derived from feed forward networks but with the implementation of back propagation RNN’s were born. They are most suited to series-based tasks like stock market prediction. LSTM stands for Long Short-Term memory. This model has 3 gates within it, input, forget and output. Simply explained the function of the input gate is to determine whether to let new information in or not, the forget gate is to determine if information isn’t useful and should be forgotten and the output gate is to propagate the data forward and affect the overall model. Using LSTM’s, we can reduce the chance of vanishing gradient problems as the gradients are steep enough meaning training is short and accuracy is high generally. </w:t>
            </w:r>
            <w:r w:rsidR="00E41E14">
              <w:rPr>
                <w:b w:val="0"/>
                <w:bCs/>
              </w:rPr>
              <w:t xml:space="preserve"> Data input for LSTM models is 3 dimensional, with the first dimension representing batch size, the second dimension representing time step and the third dimension being input units. This means </w:t>
            </w:r>
          </w:p>
          <w:p w14:paraId="7E7E6920" w14:textId="77777777" w:rsidR="0007059A" w:rsidRDefault="0007059A" w:rsidP="004C3C82">
            <w:pPr>
              <w:rPr>
                <w:rFonts w:asciiTheme="majorHAnsi" w:eastAsiaTheme="majorEastAsia" w:hAnsiTheme="majorHAnsi" w:cstheme="majorBidi"/>
                <w:color w:val="012639" w:themeColor="accent1" w:themeShade="7F"/>
                <w:sz w:val="24"/>
                <w:szCs w:val="24"/>
              </w:rPr>
            </w:pPr>
          </w:p>
          <w:p w14:paraId="5293DB3F" w14:textId="77777777" w:rsidR="0007059A" w:rsidRPr="0014494A" w:rsidRDefault="0007059A" w:rsidP="004C0908">
            <w:pPr>
              <w:pStyle w:val="Heading3"/>
            </w:pPr>
            <w:bookmarkStart w:id="12" w:name="_Toc99092248"/>
            <w:r w:rsidRPr="0014494A">
              <w:t>Deep Learning Design:</w:t>
            </w:r>
            <w:bookmarkEnd w:id="12"/>
          </w:p>
          <w:p w14:paraId="0D4EEC03" w14:textId="77777777" w:rsidR="0007059A" w:rsidRPr="00FC20B6" w:rsidRDefault="0007059A" w:rsidP="004C3C82">
            <w:pPr>
              <w:rPr>
                <w:b w:val="0"/>
                <w:bCs/>
              </w:rPr>
            </w:pPr>
            <w:r>
              <w:rPr>
                <w:b w:val="0"/>
                <w:bCs/>
              </w:rPr>
              <w:t xml:space="preserve">Our RNN model is comprised of seven layers, an embedding layer being the first, embedding layers are used to convert the sparse matrix of a tokenized bag of words into a dense vector representation. It is comprised of an input dimension, which is the size of the vocabulary to be used in the data, the output dimension which is the size of the vector space the words will be condensed into, and the input length, which is the length of the documents your using, or the maximum allowed value. If your longest title is 1000 words, then that is the maximum length. In our data exploration prep stage, we discovered our longest title name is 300 and that is used here. </w:t>
            </w:r>
          </w:p>
          <w:p w14:paraId="27C0E6B0" w14:textId="4F2C3D65" w:rsidR="0007059A" w:rsidRDefault="0007059A" w:rsidP="004C3C82"/>
          <w:p w14:paraId="6F3C34D1" w14:textId="2E07FD00" w:rsidR="001F55EC" w:rsidRDefault="001F55EC" w:rsidP="004C3C82"/>
          <w:p w14:paraId="0381C205" w14:textId="4EDB8F91" w:rsidR="001F55EC" w:rsidRDefault="001F55EC" w:rsidP="004C3C82"/>
          <w:p w14:paraId="581FA02A" w14:textId="4F8913E3" w:rsidR="001F55EC" w:rsidRDefault="001F55EC" w:rsidP="004C3C82"/>
          <w:p w14:paraId="58CCD5DD" w14:textId="2C7D42F0" w:rsidR="001F55EC" w:rsidRDefault="001F55EC" w:rsidP="004C3C82"/>
          <w:p w14:paraId="5C7DB1ED" w14:textId="4527B6CF" w:rsidR="001F55EC" w:rsidRDefault="001F55EC" w:rsidP="004C3C82"/>
          <w:p w14:paraId="1F9D0BCD" w14:textId="2AE5B4BE" w:rsidR="001F55EC" w:rsidRDefault="001F55EC" w:rsidP="004C3C82"/>
          <w:p w14:paraId="4953A58E" w14:textId="77777777" w:rsidR="001F55EC" w:rsidRPr="004B288D" w:rsidRDefault="001F55EC" w:rsidP="004C3C82"/>
          <w:p w14:paraId="2E5EBF3C" w14:textId="77777777" w:rsidR="0007059A" w:rsidRDefault="0007059A" w:rsidP="004C3C82">
            <w:pPr>
              <w:pStyle w:val="Heading2"/>
            </w:pPr>
            <w:bookmarkStart w:id="13" w:name="_Toc99092249"/>
            <w:r>
              <w:lastRenderedPageBreak/>
              <w:t>Evaluation</w:t>
            </w:r>
            <w:bookmarkEnd w:id="13"/>
          </w:p>
          <w:p w14:paraId="03DB3DB6" w14:textId="77777777" w:rsidR="0007059A" w:rsidRDefault="0007059A" w:rsidP="004C3C82">
            <w:pPr>
              <w:rPr>
                <w:b w:val="0"/>
                <w:bCs/>
              </w:rPr>
            </w:pPr>
            <w:r>
              <w:rPr>
                <w:b w:val="0"/>
                <w:bCs/>
              </w:rPr>
              <w:t xml:space="preserve">To evaluate the networks properly we must take each independently. We achieved a 74% accuracy rate in our ANN model, as shown in the below graph. </w:t>
            </w:r>
          </w:p>
          <w:p w14:paraId="0CDB2B96" w14:textId="77777777" w:rsidR="0007059A" w:rsidRDefault="0007059A" w:rsidP="004C3C82">
            <w:pPr>
              <w:rPr>
                <w:b w:val="0"/>
                <w:bCs/>
              </w:rPr>
            </w:pPr>
            <w:r w:rsidRPr="000B19F9">
              <w:rPr>
                <w:b w:val="0"/>
                <w:bCs/>
              </w:rPr>
              <w:drawing>
                <wp:inline distT="0" distB="0" distL="0" distR="0" wp14:anchorId="2AE904ED" wp14:editId="486EBA7C">
                  <wp:extent cx="2942346" cy="3287930"/>
                  <wp:effectExtent l="0" t="0" r="4445"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2946515" cy="3292589"/>
                          </a:xfrm>
                          <a:prstGeom prst="rect">
                            <a:avLst/>
                          </a:prstGeom>
                        </pic:spPr>
                      </pic:pic>
                    </a:graphicData>
                  </a:graphic>
                </wp:inline>
              </w:drawing>
            </w:r>
          </w:p>
          <w:p w14:paraId="4F23E35F" w14:textId="77777777" w:rsidR="0007059A" w:rsidRDefault="0007059A" w:rsidP="004C3C82">
            <w:pPr>
              <w:rPr>
                <w:b w:val="0"/>
                <w:bCs/>
              </w:rPr>
            </w:pPr>
            <w:r>
              <w:rPr>
                <w:b w:val="0"/>
                <w:bCs/>
              </w:rPr>
              <w:t xml:space="preserve">From the graph we can see that as the model continues it begins overfitting, which is why we chose a lower epoch number, initial epochs of 30 and 10 resulted in accuracy hovering around 60% and 70.1%.  The ANN model in our test is the one that best cuts out the unimportant data and predicts the output correctly. In our prediction of novel title titles pulled from more recent reddit posts in partisan subreddits was correct on all three predictions. </w:t>
            </w:r>
          </w:p>
          <w:p w14:paraId="2ED69119" w14:textId="77777777" w:rsidR="0007059A" w:rsidRDefault="0007059A" w:rsidP="004C3C82">
            <w:pPr>
              <w:rPr>
                <w:b w:val="0"/>
                <w:bCs/>
              </w:rPr>
            </w:pPr>
            <w:r w:rsidRPr="000343EA">
              <w:rPr>
                <w:b w:val="0"/>
                <w:bCs/>
              </w:rPr>
              <w:drawing>
                <wp:inline distT="0" distB="0" distL="0" distR="0" wp14:anchorId="5AF4FE56" wp14:editId="03CE1A8A">
                  <wp:extent cx="6309360" cy="181800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6309360" cy="1818005"/>
                          </a:xfrm>
                          <a:prstGeom prst="rect">
                            <a:avLst/>
                          </a:prstGeom>
                        </pic:spPr>
                      </pic:pic>
                    </a:graphicData>
                  </a:graphic>
                </wp:inline>
              </w:drawing>
            </w:r>
          </w:p>
          <w:p w14:paraId="788940E6" w14:textId="77777777" w:rsidR="0007059A" w:rsidRDefault="0007059A" w:rsidP="004C3C82">
            <w:pPr>
              <w:rPr>
                <w:b w:val="0"/>
                <w:bCs/>
              </w:rPr>
            </w:pPr>
          </w:p>
          <w:p w14:paraId="448BA912" w14:textId="77777777" w:rsidR="0007059A" w:rsidRDefault="0007059A" w:rsidP="004C3C82">
            <w:pPr>
              <w:rPr>
                <w:b w:val="0"/>
                <w:bCs/>
              </w:rPr>
            </w:pPr>
            <w:r>
              <w:rPr>
                <w:b w:val="0"/>
                <w:bCs/>
              </w:rPr>
              <w:t xml:space="preserve">However, the CNN and LSTM were less successful, while the LSTM achieves accuracy of 72% in the final test it is unsuccessful at its final prediction erroneously predicting Liberal political leanings in all cases. CNN was worse achieving accuracy of 64%. This is likely in part to do with </w:t>
            </w:r>
            <w:r>
              <w:rPr>
                <w:b w:val="0"/>
                <w:bCs/>
              </w:rPr>
              <w:lastRenderedPageBreak/>
              <w:t xml:space="preserve">the embedding. While the self-learning aspects of a CNN make it ideal for images, due to the lack of options for text vectorization our output was less able to determine valuable information from the noise and suffered as a result. </w:t>
            </w:r>
          </w:p>
          <w:p w14:paraId="3CE1F892" w14:textId="77777777" w:rsidR="0007059A" w:rsidRPr="00FC20B6" w:rsidRDefault="0007059A" w:rsidP="004C3C82">
            <w:pPr>
              <w:rPr>
                <w:b w:val="0"/>
                <w:bCs/>
              </w:rPr>
            </w:pPr>
          </w:p>
          <w:p w14:paraId="4409DB7F" w14:textId="77777777" w:rsidR="0007059A" w:rsidRPr="004B288D" w:rsidRDefault="0007059A" w:rsidP="004C3C82"/>
          <w:p w14:paraId="4936648A" w14:textId="77777777" w:rsidR="0007059A" w:rsidRDefault="0007059A" w:rsidP="004C3C82">
            <w:pPr>
              <w:pStyle w:val="Heading2"/>
            </w:pPr>
            <w:bookmarkStart w:id="14" w:name="_Toc99092250"/>
            <w:r>
              <w:t>Deployment</w:t>
            </w:r>
            <w:bookmarkEnd w:id="14"/>
          </w:p>
          <w:p w14:paraId="46BBCDF6" w14:textId="3B2F677D" w:rsidR="0007059A" w:rsidRPr="007420B2" w:rsidRDefault="0007059A" w:rsidP="004C3C82">
            <w:pPr>
              <w:rPr>
                <w:b w:val="0"/>
                <w:bCs/>
              </w:rPr>
            </w:pPr>
            <w:r w:rsidRPr="007420B2">
              <w:rPr>
                <w:b w:val="0"/>
                <w:bCs/>
              </w:rPr>
              <w:t>A</w:t>
            </w:r>
            <w:r>
              <w:rPr>
                <w:b w:val="0"/>
                <w:bCs/>
              </w:rPr>
              <w:t>s the models have been created and pickled at the end it could be deployed to a website to be used in predicting political leanings of reddit users. We</w:t>
            </w:r>
            <w:r>
              <w:rPr>
                <w:b w:val="0"/>
                <w:bCs/>
              </w:rPr>
              <w:t>re this model</w:t>
            </w:r>
            <w:r>
              <w:rPr>
                <w:b w:val="0"/>
                <w:bCs/>
              </w:rPr>
              <w:t xml:space="preserve"> to be connected to an API pulling data from the reddit website on a continual basis it could be used</w:t>
            </w:r>
            <w:r>
              <w:rPr>
                <w:b w:val="0"/>
                <w:bCs/>
              </w:rPr>
              <w:t xml:space="preserve"> in conjunction with some of the functions for data cleaning</w:t>
            </w:r>
            <w:r>
              <w:rPr>
                <w:b w:val="0"/>
                <w:bCs/>
              </w:rPr>
              <w:t xml:space="preserve"> to aggregate the data and determine how partisan each subreddit is based on number of clearly partisan posts each political subreddit </w:t>
            </w:r>
            <w:r>
              <w:rPr>
                <w:b w:val="0"/>
                <w:bCs/>
              </w:rPr>
              <w:t xml:space="preserve">produces. Added to which with a little adaption this model could be applied to a wider variety of data sets i.e., tweet classification. </w:t>
            </w:r>
          </w:p>
          <w:p w14:paraId="09D8952D" w14:textId="7B45099C" w:rsidR="0007059A" w:rsidRDefault="0007059A" w:rsidP="004C3C82">
            <w:pPr>
              <w:pStyle w:val="Content"/>
            </w:pPr>
          </w:p>
          <w:p w14:paraId="228EA820" w14:textId="6032490B" w:rsidR="0007059A" w:rsidRDefault="0007059A" w:rsidP="004C3C82">
            <w:pPr>
              <w:pStyle w:val="Content"/>
            </w:pPr>
            <w:r>
              <w:t xml:space="preserve">Notebook used can be accessed via: </w:t>
            </w:r>
            <w:r w:rsidRPr="0007059A">
              <w:t>https://colab.research.google.com/drive/162tHAHEd0XwkfgQTXs83lTjb7_A4dnEL?usp=sharing</w:t>
            </w:r>
          </w:p>
          <w:p w14:paraId="20443800" w14:textId="77777777" w:rsidR="0007059A" w:rsidRDefault="0007059A" w:rsidP="004C3C82">
            <w:pPr>
              <w:pStyle w:val="Content"/>
            </w:pPr>
          </w:p>
          <w:p w14:paraId="4C86955F" w14:textId="77777777" w:rsidR="0007059A" w:rsidRDefault="0007059A" w:rsidP="004C3C82">
            <w:pPr>
              <w:pStyle w:val="Content"/>
            </w:pPr>
          </w:p>
          <w:p w14:paraId="15CA4A68" w14:textId="77777777" w:rsidR="0007059A" w:rsidRDefault="0007059A" w:rsidP="004C3C82">
            <w:pPr>
              <w:pStyle w:val="Content"/>
            </w:pPr>
          </w:p>
          <w:p w14:paraId="50C91EBC" w14:textId="77777777" w:rsidR="0007059A" w:rsidRDefault="0007059A" w:rsidP="004C3C82">
            <w:pPr>
              <w:pStyle w:val="Content"/>
            </w:pPr>
          </w:p>
          <w:p w14:paraId="5D083412" w14:textId="77777777" w:rsidR="0007059A" w:rsidRDefault="0007059A" w:rsidP="004C3C82">
            <w:pPr>
              <w:pStyle w:val="Content"/>
            </w:pPr>
          </w:p>
          <w:p w14:paraId="28ED1668" w14:textId="77777777" w:rsidR="0007059A" w:rsidRDefault="0007059A" w:rsidP="004C3C82">
            <w:pPr>
              <w:pStyle w:val="Content"/>
            </w:pPr>
          </w:p>
          <w:p w14:paraId="505D828D" w14:textId="49BAD1CE" w:rsidR="0007059A" w:rsidRDefault="0007059A" w:rsidP="004C3C82">
            <w:pPr>
              <w:pStyle w:val="Content"/>
            </w:pPr>
          </w:p>
          <w:p w14:paraId="1F0FB3D7" w14:textId="3872F714" w:rsidR="0007059A" w:rsidRDefault="0007059A" w:rsidP="004C3C82">
            <w:pPr>
              <w:pStyle w:val="Content"/>
            </w:pPr>
          </w:p>
          <w:p w14:paraId="2D7D880B" w14:textId="43D8D64D" w:rsidR="0007059A" w:rsidRDefault="0007059A" w:rsidP="004C3C82">
            <w:pPr>
              <w:pStyle w:val="Content"/>
            </w:pPr>
          </w:p>
          <w:p w14:paraId="70A22CAC" w14:textId="1898C77C" w:rsidR="0007059A" w:rsidRDefault="0007059A" w:rsidP="004C3C82">
            <w:pPr>
              <w:pStyle w:val="Content"/>
            </w:pPr>
          </w:p>
          <w:p w14:paraId="3829A369" w14:textId="306EB1F0" w:rsidR="0007059A" w:rsidRDefault="0007059A" w:rsidP="004C3C82">
            <w:pPr>
              <w:pStyle w:val="Content"/>
            </w:pPr>
          </w:p>
          <w:p w14:paraId="21ACFFE8" w14:textId="04E23835" w:rsidR="0007059A" w:rsidRDefault="0007059A" w:rsidP="004C3C82">
            <w:pPr>
              <w:pStyle w:val="Content"/>
            </w:pPr>
          </w:p>
          <w:p w14:paraId="75930352" w14:textId="23F3583A" w:rsidR="0007059A" w:rsidRDefault="0007059A" w:rsidP="004C3C82">
            <w:pPr>
              <w:pStyle w:val="Content"/>
            </w:pPr>
          </w:p>
          <w:p w14:paraId="61BABC9E" w14:textId="77777777" w:rsidR="0007059A" w:rsidRDefault="0007059A" w:rsidP="004C3C82">
            <w:pPr>
              <w:pStyle w:val="Content"/>
            </w:pPr>
          </w:p>
          <w:p w14:paraId="2125A2F6" w14:textId="77777777" w:rsidR="0007059A" w:rsidRDefault="0007059A" w:rsidP="004C3C82">
            <w:pPr>
              <w:pStyle w:val="Content"/>
            </w:pPr>
          </w:p>
          <w:p w14:paraId="08AB647E" w14:textId="77777777" w:rsidR="0007059A" w:rsidRDefault="0007059A" w:rsidP="004C3C82">
            <w:pPr>
              <w:pStyle w:val="Content"/>
            </w:pPr>
          </w:p>
          <w:p w14:paraId="2DD92950" w14:textId="3BE9854B" w:rsidR="0007059A" w:rsidRDefault="0007059A" w:rsidP="004C3C82">
            <w:pPr>
              <w:pStyle w:val="Content"/>
            </w:pPr>
          </w:p>
        </w:tc>
      </w:tr>
    </w:tbl>
    <w:bookmarkStart w:id="15" w:name="_Toc99092251" w:displacedByCustomXml="next"/>
    <w:sdt>
      <w:sdtPr>
        <w:id w:val="-1450466178"/>
        <w:docPartObj>
          <w:docPartGallery w:val="Bibliographies"/>
          <w:docPartUnique/>
        </w:docPartObj>
      </w:sdtPr>
      <w:sdtEndPr>
        <w:rPr>
          <w:rFonts w:asciiTheme="minorHAnsi" w:eastAsiaTheme="minorEastAsia" w:hAnsiTheme="minorHAnsi" w:cstheme="minorBidi"/>
          <w:color w:val="082A75" w:themeColor="text2"/>
          <w:kern w:val="0"/>
          <w:sz w:val="28"/>
          <w:szCs w:val="22"/>
        </w:rPr>
      </w:sdtEndPr>
      <w:sdtContent>
        <w:p w14:paraId="0A56B50A" w14:textId="5BDC9476" w:rsidR="0007059A" w:rsidRDefault="0007059A" w:rsidP="0007059A">
          <w:pPr>
            <w:pStyle w:val="Heading1"/>
          </w:pPr>
          <w:r>
            <w:t>Bibliography</w:t>
          </w:r>
          <w:bookmarkEnd w:id="15"/>
        </w:p>
        <w:sdt>
          <w:sdtPr>
            <w:id w:val="111145805"/>
            <w:bibliography/>
          </w:sdtPr>
          <w:sdtContent>
            <w:p w14:paraId="3B6BEFD7" w14:textId="631A41F8" w:rsidR="0007059A" w:rsidRDefault="0007059A" w:rsidP="0007059A">
              <w:pPr>
                <w:pStyle w:val="Bibliography"/>
                <w:rPr>
                  <w:noProof/>
                  <w:sz w:val="24"/>
                  <w:szCs w:val="24"/>
                </w:rPr>
              </w:pPr>
              <w:r>
                <w:rPr>
                  <w:noProof/>
                </w:rPr>
                <w:t xml:space="preserve">Brownlee, J., 2017. </w:t>
              </w:r>
              <w:r>
                <w:rPr>
                  <w:i/>
                  <w:iCs/>
                  <w:noProof/>
                </w:rPr>
                <w:t xml:space="preserve">machinelearningmastery.com. </w:t>
              </w:r>
              <w:r>
                <w:rPr>
                  <w:noProof/>
                </w:rPr>
                <w:t xml:space="preserve">[Online] </w:t>
              </w:r>
              <w:r>
                <w:rPr>
                  <w:noProof/>
                </w:rPr>
                <w:br/>
                <w:t xml:space="preserve">Available at: </w:t>
              </w:r>
              <w:r>
                <w:rPr>
                  <w:noProof/>
                  <w:u w:val="single"/>
                </w:rPr>
                <w:t>https://machinelearningmastery.com/adam-optimization-algorithm-for-deep-learning/#:~:text=Adam%20is%20a%20replacement%20optimization,sparse%20gradients%20on%20noisy%20problems.</w:t>
              </w:r>
              <w:r>
                <w:rPr>
                  <w:noProof/>
                </w:rPr>
                <w:br/>
                <w:t>[Accessed 18th March 2022].</w:t>
              </w:r>
            </w:p>
            <w:p w14:paraId="36DCCF37" w14:textId="77777777" w:rsidR="0007059A" w:rsidRDefault="0007059A" w:rsidP="0007059A">
              <w:pPr>
                <w:pStyle w:val="Bibliography"/>
                <w:rPr>
                  <w:noProof/>
                </w:rPr>
              </w:pPr>
              <w:r>
                <w:rPr>
                  <w:noProof/>
                </w:rPr>
                <w:t xml:space="preserve">Donges, N., 2022. </w:t>
              </w:r>
              <w:r>
                <w:rPr>
                  <w:i/>
                  <w:iCs/>
                  <w:noProof/>
                </w:rPr>
                <w:t xml:space="preserve">builtin.com. </w:t>
              </w:r>
              <w:r>
                <w:rPr>
                  <w:noProof/>
                </w:rPr>
                <w:t xml:space="preserve">[Online] </w:t>
              </w:r>
              <w:r>
                <w:rPr>
                  <w:noProof/>
                </w:rPr>
                <w:br/>
                <w:t xml:space="preserve">Available at: </w:t>
              </w:r>
              <w:r>
                <w:rPr>
                  <w:noProof/>
                  <w:u w:val="single"/>
                </w:rPr>
                <w:t>https://builtin.com/data-science/recurrent-neural-networks-and-lstm</w:t>
              </w:r>
              <w:r>
                <w:rPr>
                  <w:noProof/>
                </w:rPr>
                <w:br/>
                <w:t>[Accessed 3 March 2022].</w:t>
              </w:r>
            </w:p>
            <w:p w14:paraId="50064F17" w14:textId="77777777" w:rsidR="0007059A" w:rsidRDefault="0007059A" w:rsidP="0007059A">
              <w:pPr>
                <w:pStyle w:val="Bibliography"/>
                <w:rPr>
                  <w:noProof/>
                </w:rPr>
              </w:pPr>
              <w:r>
                <w:rPr>
                  <w:noProof/>
                </w:rPr>
                <w:t xml:space="preserve">Newatia, R., 2019 . </w:t>
              </w:r>
              <w:r>
                <w:rPr>
                  <w:i/>
                  <w:iCs/>
                  <w:noProof/>
                </w:rPr>
                <w:t xml:space="preserve">medium.com. </w:t>
              </w:r>
              <w:r>
                <w:rPr>
                  <w:noProof/>
                </w:rPr>
                <w:t xml:space="preserve">[Online] </w:t>
              </w:r>
              <w:r>
                <w:rPr>
                  <w:noProof/>
                </w:rPr>
                <w:br/>
                <w:t xml:space="preserve">Available at: </w:t>
              </w:r>
              <w:r>
                <w:rPr>
                  <w:noProof/>
                  <w:u w:val="single"/>
                </w:rPr>
                <w:t>https://medium.com/saarthi-ai/sentence-classification-using-convolutional-neural-networks-ddad72c7048c</w:t>
              </w:r>
              <w:r>
                <w:rPr>
                  <w:noProof/>
                </w:rPr>
                <w:br/>
                <w:t>[Accessed 8 March 2022].</w:t>
              </w:r>
            </w:p>
            <w:p w14:paraId="1D150497" w14:textId="77777777" w:rsidR="0007059A" w:rsidRDefault="0007059A" w:rsidP="0007059A">
              <w:pPr>
                <w:pStyle w:val="Bibliography"/>
                <w:rPr>
                  <w:noProof/>
                </w:rPr>
              </w:pPr>
              <w:r>
                <w:rPr>
                  <w:noProof/>
                </w:rPr>
                <w:t xml:space="preserve">Sharma, P., 2020 . </w:t>
              </w:r>
              <w:r>
                <w:rPr>
                  <w:i/>
                  <w:iCs/>
                  <w:noProof/>
                </w:rPr>
                <w:t xml:space="preserve">machinelearningknowledge.ai. </w:t>
              </w:r>
              <w:r>
                <w:rPr>
                  <w:noProof/>
                </w:rPr>
                <w:t xml:space="preserve">[Online] </w:t>
              </w:r>
              <w:r>
                <w:rPr>
                  <w:noProof/>
                </w:rPr>
                <w:br/>
                <w:t xml:space="preserve">Available at: </w:t>
              </w:r>
              <w:r>
                <w:rPr>
                  <w:noProof/>
                  <w:u w:val="single"/>
                </w:rPr>
                <w:t>https://machinelearningknowledge.ai/different-types-of-keras-layers-explained-for-beginners/</w:t>
              </w:r>
              <w:r>
                <w:rPr>
                  <w:noProof/>
                </w:rPr>
                <w:br/>
                <w:t>[Accessed 20 Feburary 2022].</w:t>
              </w:r>
            </w:p>
            <w:p w14:paraId="4A5DE986" w14:textId="77777777" w:rsidR="0007059A" w:rsidRDefault="0007059A" w:rsidP="0007059A">
              <w:pPr>
                <w:pStyle w:val="Bibliography"/>
                <w:rPr>
                  <w:noProof/>
                </w:rPr>
              </w:pPr>
              <w:r>
                <w:rPr>
                  <w:noProof/>
                </w:rPr>
                <w:t xml:space="preserve">Stewart, M., 2019 . </w:t>
              </w:r>
              <w:r>
                <w:rPr>
                  <w:i/>
                  <w:iCs/>
                  <w:noProof/>
                </w:rPr>
                <w:t xml:space="preserve">towardsdatascience.com. </w:t>
              </w:r>
              <w:r>
                <w:rPr>
                  <w:noProof/>
                </w:rPr>
                <w:t xml:space="preserve">[Online] </w:t>
              </w:r>
              <w:r>
                <w:rPr>
                  <w:noProof/>
                </w:rPr>
                <w:br/>
                <w:t xml:space="preserve">Available at: </w:t>
              </w:r>
              <w:r>
                <w:rPr>
                  <w:noProof/>
                  <w:u w:val="single"/>
                </w:rPr>
                <w:t>https://towardsdatascience.com/simple-introduction-to-convolutional-neural-networks-cdf8d3077bac#:~:text=Convolutional%20layers%20are%20the%20layers,the%20size%20of%20the%20kernels.</w:t>
              </w:r>
              <w:r>
                <w:rPr>
                  <w:noProof/>
                </w:rPr>
                <w:br/>
                <w:t>[Accessed 8 March 2022].</w:t>
              </w:r>
            </w:p>
            <w:p w14:paraId="0FD49D43" w14:textId="77777777" w:rsidR="0007059A" w:rsidRDefault="0007059A" w:rsidP="0007059A">
              <w:pPr>
                <w:pStyle w:val="Bibliography"/>
                <w:rPr>
                  <w:noProof/>
                </w:rPr>
              </w:pPr>
              <w:r>
                <w:rPr>
                  <w:noProof/>
                </w:rPr>
                <w:t xml:space="preserve">Tensor Flow, 2022. </w:t>
              </w:r>
              <w:r>
                <w:rPr>
                  <w:i/>
                  <w:iCs/>
                  <w:noProof/>
                </w:rPr>
                <w:t xml:space="preserve">www.tensorflow.org. </w:t>
              </w:r>
              <w:r>
                <w:rPr>
                  <w:noProof/>
                </w:rPr>
                <w:t xml:space="preserve">[Online] </w:t>
              </w:r>
              <w:r>
                <w:rPr>
                  <w:noProof/>
                </w:rPr>
                <w:br/>
                <w:t xml:space="preserve">Available at: </w:t>
              </w:r>
              <w:r>
                <w:rPr>
                  <w:noProof/>
                  <w:u w:val="single"/>
                </w:rPr>
                <w:t>https://www.tensorflow.org/text/tutorials/text_classification_rnn</w:t>
              </w:r>
              <w:r>
                <w:rPr>
                  <w:noProof/>
                </w:rPr>
                <w:br/>
                <w:t>[Accessed 13 March 2022].</w:t>
              </w:r>
            </w:p>
            <w:p w14:paraId="6AA1D62C" w14:textId="38384E22" w:rsidR="0007059A" w:rsidRDefault="0007059A" w:rsidP="0007059A"/>
          </w:sdtContent>
        </w:sdt>
      </w:sdtContent>
    </w:sdt>
    <w:p w14:paraId="1EFCED5C" w14:textId="77777777" w:rsidR="0087605E" w:rsidRPr="0007059A" w:rsidRDefault="0087605E" w:rsidP="00DF027C">
      <w:pPr>
        <w:rPr>
          <w:b w:val="0"/>
          <w:bCs/>
        </w:rPr>
      </w:pPr>
    </w:p>
    <w:sectPr w:rsidR="0087605E" w:rsidRPr="0007059A" w:rsidSect="00DF027C">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DAF66" w14:textId="77777777" w:rsidR="00517991" w:rsidRDefault="00517991">
      <w:r>
        <w:separator/>
      </w:r>
    </w:p>
    <w:p w14:paraId="641ECB3F" w14:textId="77777777" w:rsidR="00517991" w:rsidRDefault="00517991"/>
  </w:endnote>
  <w:endnote w:type="continuationSeparator" w:id="0">
    <w:p w14:paraId="117A5184" w14:textId="77777777" w:rsidR="00517991" w:rsidRDefault="00517991">
      <w:r>
        <w:continuationSeparator/>
      </w:r>
    </w:p>
    <w:p w14:paraId="1C95FADD" w14:textId="77777777" w:rsidR="00517991" w:rsidRDefault="005179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D52DBE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ECC23A2"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7CFFF" w14:textId="77777777" w:rsidR="00517991" w:rsidRDefault="00517991">
      <w:r>
        <w:separator/>
      </w:r>
    </w:p>
    <w:p w14:paraId="4D635742" w14:textId="77777777" w:rsidR="00517991" w:rsidRDefault="00517991"/>
  </w:footnote>
  <w:footnote w:type="continuationSeparator" w:id="0">
    <w:p w14:paraId="543BACAB" w14:textId="77777777" w:rsidR="00517991" w:rsidRDefault="00517991">
      <w:r>
        <w:continuationSeparator/>
      </w:r>
    </w:p>
    <w:p w14:paraId="105BFC8F" w14:textId="77777777" w:rsidR="00517991" w:rsidRDefault="005179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4DDDA53" w14:textId="77777777" w:rsidTr="00D077E9">
      <w:trPr>
        <w:trHeight w:val="978"/>
      </w:trPr>
      <w:tc>
        <w:tcPr>
          <w:tcW w:w="9990" w:type="dxa"/>
          <w:tcBorders>
            <w:top w:val="nil"/>
            <w:left w:val="nil"/>
            <w:bottom w:val="single" w:sz="36" w:space="0" w:color="34ABA2" w:themeColor="accent3"/>
            <w:right w:val="nil"/>
          </w:tcBorders>
        </w:tcPr>
        <w:p w14:paraId="3865CFB3" w14:textId="77777777" w:rsidR="00D077E9" w:rsidRDefault="00D077E9">
          <w:pPr>
            <w:pStyle w:val="Header"/>
          </w:pPr>
        </w:p>
      </w:tc>
    </w:tr>
  </w:tbl>
  <w:p w14:paraId="3E0D62E4"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59A"/>
    <w:rsid w:val="00006312"/>
    <w:rsid w:val="0002482E"/>
    <w:rsid w:val="00050324"/>
    <w:rsid w:val="0007059A"/>
    <w:rsid w:val="000A0150"/>
    <w:rsid w:val="000B05EE"/>
    <w:rsid w:val="000E63C9"/>
    <w:rsid w:val="00130E9D"/>
    <w:rsid w:val="00150A6D"/>
    <w:rsid w:val="00185B35"/>
    <w:rsid w:val="001F2BC8"/>
    <w:rsid w:val="001F55EC"/>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4C0908"/>
    <w:rsid w:val="005037F0"/>
    <w:rsid w:val="00516A86"/>
    <w:rsid w:val="00517991"/>
    <w:rsid w:val="005275F6"/>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24688"/>
    <w:rsid w:val="00D42CB7"/>
    <w:rsid w:val="00D5413D"/>
    <w:rsid w:val="00D570A9"/>
    <w:rsid w:val="00D70D02"/>
    <w:rsid w:val="00D770C7"/>
    <w:rsid w:val="00D86945"/>
    <w:rsid w:val="00D90290"/>
    <w:rsid w:val="00DD152F"/>
    <w:rsid w:val="00DE213F"/>
    <w:rsid w:val="00DF027C"/>
    <w:rsid w:val="00E00A32"/>
    <w:rsid w:val="00E22ACD"/>
    <w:rsid w:val="00E41E14"/>
    <w:rsid w:val="00E620B0"/>
    <w:rsid w:val="00E81B40"/>
    <w:rsid w:val="00EF555B"/>
    <w:rsid w:val="00EF5976"/>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AA46E"/>
  <w15:docId w15:val="{355D4E0D-11ED-3646-8551-2A043B623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07059A"/>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07059A"/>
    <w:rPr>
      <w:rFonts w:asciiTheme="majorHAnsi" w:eastAsiaTheme="majorEastAsia" w:hAnsiTheme="majorHAnsi" w:cstheme="majorBidi"/>
      <w:b/>
      <w:color w:val="012639" w:themeColor="accent1" w:themeShade="7F"/>
    </w:rPr>
  </w:style>
  <w:style w:type="paragraph" w:styleId="Caption">
    <w:name w:val="caption"/>
    <w:basedOn w:val="Normal"/>
    <w:next w:val="Normal"/>
    <w:uiPriority w:val="99"/>
    <w:semiHidden/>
    <w:unhideWhenUsed/>
    <w:rsid w:val="0007059A"/>
    <w:pPr>
      <w:spacing w:after="200" w:line="240" w:lineRule="auto"/>
    </w:pPr>
    <w:rPr>
      <w:i/>
      <w:iCs/>
      <w:sz w:val="18"/>
      <w:szCs w:val="18"/>
    </w:rPr>
  </w:style>
  <w:style w:type="paragraph" w:customStyle="1" w:styleId="Author">
    <w:name w:val="Author"/>
    <w:basedOn w:val="Normal"/>
    <w:uiPriority w:val="3"/>
    <w:qFormat/>
    <w:rsid w:val="0007059A"/>
    <w:pPr>
      <w:spacing w:line="312" w:lineRule="auto"/>
    </w:pPr>
    <w:rPr>
      <w:rFonts w:eastAsiaTheme="minorHAnsi"/>
      <w:sz w:val="30"/>
      <w:szCs w:val="24"/>
      <w:lang w:eastAsia="ja-JP"/>
    </w:rPr>
  </w:style>
  <w:style w:type="paragraph" w:styleId="Bibliography">
    <w:name w:val="Bibliography"/>
    <w:basedOn w:val="Normal"/>
    <w:next w:val="Normal"/>
    <w:uiPriority w:val="37"/>
    <w:unhideWhenUsed/>
    <w:rsid w:val="0007059A"/>
  </w:style>
  <w:style w:type="paragraph" w:styleId="TOCHeading">
    <w:name w:val="TOC Heading"/>
    <w:basedOn w:val="Heading1"/>
    <w:next w:val="Normal"/>
    <w:uiPriority w:val="39"/>
    <w:unhideWhenUsed/>
    <w:qFormat/>
    <w:rsid w:val="00D24688"/>
    <w:pPr>
      <w:keepLines/>
      <w:spacing w:before="480" w:after="0"/>
      <w:outlineLvl w:val="9"/>
    </w:pPr>
    <w:rPr>
      <w:bCs/>
      <w:color w:val="013A57" w:themeColor="accent1" w:themeShade="BF"/>
      <w:kern w:val="0"/>
      <w:sz w:val="28"/>
      <w:szCs w:val="28"/>
    </w:rPr>
  </w:style>
  <w:style w:type="paragraph" w:styleId="TOC2">
    <w:name w:val="toc 2"/>
    <w:basedOn w:val="Normal"/>
    <w:next w:val="Normal"/>
    <w:autoRedefine/>
    <w:uiPriority w:val="39"/>
    <w:unhideWhenUsed/>
    <w:rsid w:val="00D24688"/>
    <w:pPr>
      <w:spacing w:before="120"/>
      <w:ind w:left="280"/>
    </w:pPr>
    <w:rPr>
      <w:rFonts w:cstheme="minorHAnsi"/>
      <w:bCs/>
      <w:sz w:val="22"/>
    </w:rPr>
  </w:style>
  <w:style w:type="paragraph" w:styleId="TOC3">
    <w:name w:val="toc 3"/>
    <w:basedOn w:val="Normal"/>
    <w:next w:val="Normal"/>
    <w:autoRedefine/>
    <w:uiPriority w:val="39"/>
    <w:unhideWhenUsed/>
    <w:rsid w:val="00D24688"/>
    <w:pPr>
      <w:ind w:left="560"/>
    </w:pPr>
    <w:rPr>
      <w:rFonts w:cstheme="minorHAnsi"/>
      <w:b w:val="0"/>
      <w:sz w:val="20"/>
      <w:szCs w:val="20"/>
    </w:rPr>
  </w:style>
  <w:style w:type="paragraph" w:styleId="TOC1">
    <w:name w:val="toc 1"/>
    <w:basedOn w:val="Normal"/>
    <w:next w:val="Normal"/>
    <w:autoRedefine/>
    <w:uiPriority w:val="39"/>
    <w:unhideWhenUsed/>
    <w:rsid w:val="00D24688"/>
    <w:pPr>
      <w:spacing w:before="120"/>
    </w:pPr>
    <w:rPr>
      <w:rFonts w:cstheme="minorHAnsi"/>
      <w:bCs/>
      <w:i/>
      <w:iCs/>
      <w:sz w:val="24"/>
      <w:szCs w:val="24"/>
    </w:rPr>
  </w:style>
  <w:style w:type="character" w:styleId="Hyperlink">
    <w:name w:val="Hyperlink"/>
    <w:basedOn w:val="DefaultParagraphFont"/>
    <w:uiPriority w:val="99"/>
    <w:unhideWhenUsed/>
    <w:rsid w:val="00D24688"/>
    <w:rPr>
      <w:color w:val="3592CF" w:themeColor="hyperlink"/>
      <w:u w:val="single"/>
    </w:rPr>
  </w:style>
  <w:style w:type="paragraph" w:styleId="TOC4">
    <w:name w:val="toc 4"/>
    <w:basedOn w:val="Normal"/>
    <w:next w:val="Normal"/>
    <w:autoRedefine/>
    <w:uiPriority w:val="99"/>
    <w:semiHidden/>
    <w:unhideWhenUsed/>
    <w:rsid w:val="00D24688"/>
    <w:pPr>
      <w:ind w:left="840"/>
    </w:pPr>
    <w:rPr>
      <w:rFonts w:cstheme="minorHAnsi"/>
      <w:b w:val="0"/>
      <w:sz w:val="20"/>
      <w:szCs w:val="20"/>
    </w:rPr>
  </w:style>
  <w:style w:type="paragraph" w:styleId="TOC5">
    <w:name w:val="toc 5"/>
    <w:basedOn w:val="Normal"/>
    <w:next w:val="Normal"/>
    <w:autoRedefine/>
    <w:uiPriority w:val="99"/>
    <w:semiHidden/>
    <w:unhideWhenUsed/>
    <w:rsid w:val="00D24688"/>
    <w:pPr>
      <w:ind w:left="1120"/>
    </w:pPr>
    <w:rPr>
      <w:rFonts w:cstheme="minorHAnsi"/>
      <w:b w:val="0"/>
      <w:sz w:val="20"/>
      <w:szCs w:val="20"/>
    </w:rPr>
  </w:style>
  <w:style w:type="paragraph" w:styleId="TOC6">
    <w:name w:val="toc 6"/>
    <w:basedOn w:val="Normal"/>
    <w:next w:val="Normal"/>
    <w:autoRedefine/>
    <w:uiPriority w:val="99"/>
    <w:semiHidden/>
    <w:unhideWhenUsed/>
    <w:rsid w:val="00D24688"/>
    <w:pPr>
      <w:ind w:left="1400"/>
    </w:pPr>
    <w:rPr>
      <w:rFonts w:cstheme="minorHAnsi"/>
      <w:b w:val="0"/>
      <w:sz w:val="20"/>
      <w:szCs w:val="20"/>
    </w:rPr>
  </w:style>
  <w:style w:type="paragraph" w:styleId="TOC7">
    <w:name w:val="toc 7"/>
    <w:basedOn w:val="Normal"/>
    <w:next w:val="Normal"/>
    <w:autoRedefine/>
    <w:uiPriority w:val="99"/>
    <w:semiHidden/>
    <w:unhideWhenUsed/>
    <w:rsid w:val="00D24688"/>
    <w:pPr>
      <w:ind w:left="1680"/>
    </w:pPr>
    <w:rPr>
      <w:rFonts w:cstheme="minorHAnsi"/>
      <w:b w:val="0"/>
      <w:sz w:val="20"/>
      <w:szCs w:val="20"/>
    </w:rPr>
  </w:style>
  <w:style w:type="paragraph" w:styleId="TOC8">
    <w:name w:val="toc 8"/>
    <w:basedOn w:val="Normal"/>
    <w:next w:val="Normal"/>
    <w:autoRedefine/>
    <w:uiPriority w:val="99"/>
    <w:semiHidden/>
    <w:unhideWhenUsed/>
    <w:rsid w:val="00D24688"/>
    <w:pPr>
      <w:ind w:left="1960"/>
    </w:pPr>
    <w:rPr>
      <w:rFonts w:cstheme="minorHAnsi"/>
      <w:b w:val="0"/>
      <w:sz w:val="20"/>
      <w:szCs w:val="20"/>
    </w:rPr>
  </w:style>
  <w:style w:type="paragraph" w:styleId="TOC9">
    <w:name w:val="toc 9"/>
    <w:basedOn w:val="Normal"/>
    <w:next w:val="Normal"/>
    <w:autoRedefine/>
    <w:uiPriority w:val="99"/>
    <w:semiHidden/>
    <w:unhideWhenUsed/>
    <w:rsid w:val="00D24688"/>
    <w:pPr>
      <w:ind w:left="2240"/>
    </w:pPr>
    <w:rPr>
      <w:rFonts w:cstheme="minorHAnsi"/>
      <w:b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bertclarke/Library/Containers/com.microsoft.Word/Data/Library/Application%20Support/Microsoft/Office/16.0/DTS/Search/%7b42C1026B-C6F8-4A47-B663-42AAE801F3A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171867BBEBD64B8D8E717FD4C84FBE"/>
        <w:category>
          <w:name w:val="General"/>
          <w:gallery w:val="placeholder"/>
        </w:category>
        <w:types>
          <w:type w:val="bbPlcHdr"/>
        </w:types>
        <w:behaviors>
          <w:behavior w:val="content"/>
        </w:behaviors>
        <w:guid w:val="{82CCF3FB-75EF-DB4A-A5A4-947DF303550A}"/>
      </w:docPartPr>
      <w:docPartBody>
        <w:p w:rsidR="00000000" w:rsidRDefault="00DC68AE">
          <w:pPr>
            <w:pStyle w:val="0F171867BBEBD64B8D8E717FD4C84FB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25</w:t>
          </w:r>
          <w:r w:rsidRPr="00D86945">
            <w:rPr>
              <w:rStyle w:val="SubtitleChar"/>
              <w:b/>
            </w:rPr>
            <w:fldChar w:fldCharType="end"/>
          </w:r>
        </w:p>
      </w:docPartBody>
    </w:docPart>
    <w:docPart>
      <w:docPartPr>
        <w:name w:val="A60B73E9A3813C4C9D88924D8E49A17D"/>
        <w:category>
          <w:name w:val="General"/>
          <w:gallery w:val="placeholder"/>
        </w:category>
        <w:types>
          <w:type w:val="bbPlcHdr"/>
        </w:types>
        <w:behaviors>
          <w:behavior w:val="content"/>
        </w:behaviors>
        <w:guid w:val="{68599E4B-E991-8E42-B9B3-C9D128BB0369}"/>
      </w:docPartPr>
      <w:docPartBody>
        <w:p w:rsidR="00000000" w:rsidRDefault="00DC68AE">
          <w:pPr>
            <w:pStyle w:val="A60B73E9A3813C4C9D88924D8E49A17D"/>
          </w:pPr>
          <w:r>
            <w:t>COMPANY NAME</w:t>
          </w:r>
        </w:p>
      </w:docPartBody>
    </w:docPart>
    <w:docPart>
      <w:docPartPr>
        <w:name w:val="DCA1CD47E6AB374A82A95D6CE43AAA89"/>
        <w:category>
          <w:name w:val="General"/>
          <w:gallery w:val="placeholder"/>
        </w:category>
        <w:types>
          <w:type w:val="bbPlcHdr"/>
        </w:types>
        <w:behaviors>
          <w:behavior w:val="content"/>
        </w:behaviors>
        <w:guid w:val="{CD300CB2-DD67-8044-81ED-9BDE434D53CA}"/>
      </w:docPartPr>
      <w:docPartBody>
        <w:p w:rsidR="00000000" w:rsidRDefault="00006DBF" w:rsidP="00006DBF">
          <w:pPr>
            <w:pStyle w:val="DCA1CD47E6AB374A82A95D6CE43AAA89"/>
          </w:pPr>
          <w:r w:rsidRPr="00DF027C">
            <w:t>Subtitle Text Here</w:t>
          </w:r>
        </w:p>
      </w:docPartBody>
    </w:docPart>
    <w:docPart>
      <w:docPartPr>
        <w:name w:val="7A465D439ACB01418103E59EE0C054AB"/>
        <w:category>
          <w:name w:val="General"/>
          <w:gallery w:val="placeholder"/>
        </w:category>
        <w:types>
          <w:type w:val="bbPlcHdr"/>
        </w:types>
        <w:behaviors>
          <w:behavior w:val="content"/>
        </w:behaviors>
        <w:guid w:val="{AD4D768F-87F2-224F-B7B9-BCE24C2A2EB5}"/>
      </w:docPartPr>
      <w:docPartBody>
        <w:p w:rsidR="00000000" w:rsidRDefault="00006DBF" w:rsidP="00006DBF">
          <w:pPr>
            <w:pStyle w:val="7A465D439ACB01418103E59EE0C054A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BF"/>
    <w:rsid w:val="00006DBF"/>
    <w:rsid w:val="00DC68A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006DBF"/>
    <w:pPr>
      <w:framePr w:hSpace="180" w:wrap="around" w:vAnchor="text" w:hAnchor="margin" w:y="1167"/>
      <w:spacing w:line="276" w:lineRule="auto"/>
    </w:pPr>
    <w:rPr>
      <w:caps/>
      <w:color w:val="44546A" w:themeColor="text2"/>
      <w:spacing w:val="20"/>
      <w:sz w:val="32"/>
      <w:szCs w:val="22"/>
      <w:lang w:val="en-US" w:eastAsia="en-US"/>
    </w:rPr>
  </w:style>
  <w:style w:type="character" w:customStyle="1" w:styleId="SubtitleChar">
    <w:name w:val="Subtitle Char"/>
    <w:basedOn w:val="DefaultParagraphFont"/>
    <w:link w:val="Subtitle"/>
    <w:uiPriority w:val="2"/>
    <w:rsid w:val="00006DBF"/>
    <w:rPr>
      <w:caps/>
      <w:color w:val="44546A" w:themeColor="text2"/>
      <w:spacing w:val="20"/>
      <w:sz w:val="32"/>
      <w:szCs w:val="22"/>
      <w:lang w:val="en-US" w:eastAsia="en-US"/>
    </w:rPr>
  </w:style>
  <w:style w:type="paragraph" w:customStyle="1" w:styleId="0F171867BBEBD64B8D8E717FD4C84FBE">
    <w:name w:val="0F171867BBEBD64B8D8E717FD4C84FBE"/>
  </w:style>
  <w:style w:type="paragraph" w:customStyle="1" w:styleId="A60B73E9A3813C4C9D88924D8E49A17D">
    <w:name w:val="A60B73E9A3813C4C9D88924D8E49A17D"/>
  </w:style>
  <w:style w:type="paragraph" w:customStyle="1" w:styleId="565890A9C9804746B551165346CFE5D1">
    <w:name w:val="565890A9C9804746B551165346CFE5D1"/>
  </w:style>
  <w:style w:type="paragraph" w:customStyle="1" w:styleId="622595C1C0F56F4CB079316FDE5B6186">
    <w:name w:val="622595C1C0F56F4CB079316FDE5B6186"/>
  </w:style>
  <w:style w:type="paragraph" w:customStyle="1" w:styleId="59906263EFC3194499F98F268A8ECF6F">
    <w:name w:val="59906263EFC3194499F98F268A8ECF6F"/>
  </w:style>
  <w:style w:type="paragraph" w:customStyle="1" w:styleId="9ACD8B13A3959B4091BEE855C697C24F">
    <w:name w:val="9ACD8B13A3959B4091BEE855C697C24F"/>
  </w:style>
  <w:style w:type="paragraph" w:customStyle="1" w:styleId="5F08932C6826604FB3F9D346F227944F">
    <w:name w:val="5F08932C6826604FB3F9D346F227944F"/>
  </w:style>
  <w:style w:type="paragraph" w:customStyle="1" w:styleId="71B293B153CCAE489553BCA7F6F3C8C1">
    <w:name w:val="71B293B153CCAE489553BCA7F6F3C8C1"/>
  </w:style>
  <w:style w:type="paragraph" w:customStyle="1" w:styleId="DCA1CD47E6AB374A82A95D6CE43AAA89">
    <w:name w:val="DCA1CD47E6AB374A82A95D6CE43AAA89"/>
    <w:rsid w:val="00006DBF"/>
  </w:style>
  <w:style w:type="paragraph" w:customStyle="1" w:styleId="02494D877049B34D9BB34A711BA5CD2A">
    <w:name w:val="02494D877049B34D9BB34A711BA5CD2A"/>
    <w:rsid w:val="00006DBF"/>
  </w:style>
  <w:style w:type="paragraph" w:customStyle="1" w:styleId="210EE1FEC981264799E062822D1E2EE8">
    <w:name w:val="210EE1FEC981264799E062822D1E2EE8"/>
    <w:rsid w:val="00006DBF"/>
  </w:style>
  <w:style w:type="paragraph" w:customStyle="1" w:styleId="9B189A47F121B644BEB397A98932C73C">
    <w:name w:val="9B189A47F121B644BEB397A98932C73C"/>
    <w:rsid w:val="00006DBF"/>
  </w:style>
  <w:style w:type="paragraph" w:customStyle="1" w:styleId="7A465D439ACB01418103E59EE0C054AB">
    <w:name w:val="7A465D439ACB01418103E59EE0C054AB"/>
    <w:rsid w:val="00006D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Robert Clark</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Bro17</b:Tag>
    <b:SourceType>InternetSite</b:SourceType>
    <b:Guid>{EE0A4437-FFA4-1546-AC1F-463C3B3D7538}</b:Guid>
    <b:Author>
      <b:Author>
        <b:NameList>
          <b:Person>
            <b:Last>Brownlee</b:Last>
            <b:First>Jason</b:First>
          </b:Person>
        </b:NameList>
      </b:Author>
    </b:Author>
    <b:Title>machinelearningmastery.com</b:Title>
    <b:URL>https://machinelearningmastery.com/adam-optimization-algorithm-for-deep-learning/#:~:text=Adam%20is%20a%20replacement%20optimization,sparse%20gradients%20on%20noisy%20problems.</b:URL>
    <b:Year>2017</b:Year>
    <b:Month>July </b:Month>
    <b:Day>3</b:Day>
    <b:YearAccessed>2022</b:YearAccessed>
    <b:MonthAccessed>March</b:MonthAccessed>
    <b:DayAccessed>18th</b:DayAccessed>
    <b:RefOrder>1</b:RefOrder>
  </b:Source>
  <b:Source>
    <b:Tag>Raj19</b:Tag>
    <b:SourceType>InternetSite</b:SourceType>
    <b:Guid>{0A349D60-ED29-034C-9428-B2B269CB44B9}</b:Guid>
    <b:Author>
      <b:Author>
        <b:NameList>
          <b:Person>
            <b:Last>Newatia</b:Last>
            <b:First>Rajat</b:First>
          </b:Person>
        </b:NameList>
      </b:Author>
    </b:Author>
    <b:Title>medium.com</b:Title>
    <b:URL>https://medium.com/saarthi-ai/sentence-classification-using-convolutional-neural-networks-ddad72c7048c</b:URL>
    <b:Year> 2019  </b:Year>
    <b:YearAccessed>2022</b:YearAccessed>
    <b:MonthAccessed>March</b:MonthAccessed>
    <b:DayAccessed>8</b:DayAccessed>
    <b:RefOrder>2</b:RefOrder>
  </b:Source>
  <b:Source>
    <b:Tag>Mat19</b:Tag>
    <b:SourceType>InternetSite</b:SourceType>
    <b:Guid>{569C6EE1-6FBC-684A-B51D-6D6512C352A9}</b:Guid>
    <b:Author>
      <b:Author>
        <b:NameList>
          <b:Person>
            <b:Last>Stewart</b:Last>
            <b:First>Matthew</b:First>
          </b:Person>
        </b:NameList>
      </b:Author>
    </b:Author>
    <b:Title>towardsdatascience.com</b:Title>
    <b:URL>https://towardsdatascience.com/simple-introduction-to-convolutional-neural-networks-cdf8d3077bac#:~:text=Convolutional%20layers%20are%20the%20layers,the%20size%20of%20the%20kernels.</b:URL>
    <b:Year>2019  </b:Year>
    <b:YearAccessed>2022</b:YearAccessed>
    <b:MonthAccessed>March</b:MonthAccessed>
    <b:DayAccessed>8</b:DayAccessed>
    <b:RefOrder>3</b:RefOrder>
  </b:Source>
  <b:Source>
    <b:Tag>Ten22</b:Tag>
    <b:SourceType>DocumentFromInternetSite</b:SourceType>
    <b:Guid>{A59EB66B-D769-3E42-8440-6140965498A8}</b:Guid>
    <b:Author>
      <b:Author>
        <b:Corporate>Tensor Flow</b:Corporate>
      </b:Author>
    </b:Author>
    <b:Title>www.tensorflow.org</b:Title>
    <b:URL>https://www.tensorflow.org/text/tutorials/text_classification_rnn</b:URL>
    <b:Year>2022</b:Year>
    <b:YearAccessed>2022</b:YearAccessed>
    <b:MonthAccessed>March</b:MonthAccessed>
    <b:DayAccessed>13</b:DayAccessed>
    <b:Month>January</b:Month>
    <b:Day>6</b:Day>
    <b:RefOrder>4</b:RefOrder>
  </b:Source>
  <b:Source>
    <b:Tag>Nik22</b:Tag>
    <b:SourceType>InternetSite</b:SourceType>
    <b:Guid>{3A46ACF2-959A-7D48-9C11-CB8AFF6DE463}</b:Guid>
    <b:Title>builtin.com</b:Title>
    <b:URL>https://builtin.com/data-science/recurrent-neural-networks-and-lstm</b:URL>
    <b:Year>2022</b:Year>
    <b:YearAccessed>2022</b:YearAccessed>
    <b:MonthAccessed>March</b:MonthAccessed>
    <b:DayAccessed>3</b:DayAccessed>
    <b:Author>
      <b:Author>
        <b:NameList>
          <b:Person>
            <b:Last>Donges</b:Last>
            <b:First>Niklas</b:First>
          </b:Person>
        </b:NameList>
      </b:Author>
    </b:Author>
    <b:RefOrder>5</b:RefOrder>
  </b:Source>
  <b:Source>
    <b:Tag>Pal20</b:Tag>
    <b:SourceType>InternetSite</b:SourceType>
    <b:Guid>{CE600174-4E72-5642-80CA-A60AFE460E35}</b:Guid>
    <b:Author>
      <b:Author>
        <b:NameList>
          <b:Person>
            <b:Last>Sharma</b:Last>
            <b:First>Palash</b:First>
          </b:Person>
        </b:NameList>
      </b:Author>
    </b:Author>
    <b:Title>machinelearningknowledge.ai</b:Title>
    <b:URL>https://machinelearningknowledge.ai/different-types-of-keras-layers-explained-for-beginners/</b:URL>
    <b:Year>2020 </b:Year>
    <b:YearAccessed>2022</b:YearAccessed>
    <b:MonthAccessed>Feburary</b:MonthAccessed>
    <b:DayAccessed>20</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9298D-1156-B944-BF0B-90C9ED884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18</TotalTime>
  <Pages>13</Pages>
  <Words>2469</Words>
  <Characters>14075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Clarke</dc:creator>
  <cp:keywords/>
  <cp:lastModifiedBy>Robert Clarke</cp:lastModifiedBy>
  <cp:revision>3</cp:revision>
  <cp:lastPrinted>2006-08-01T17:47:00Z</cp:lastPrinted>
  <dcterms:created xsi:type="dcterms:W3CDTF">2022-03-25T05:09:00Z</dcterms:created>
  <dcterms:modified xsi:type="dcterms:W3CDTF">2022-03-25T09:17:00Z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